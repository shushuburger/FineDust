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9B687" w14:textId="77777777" w:rsidR="00032A93" w:rsidRPr="00982E39" w:rsidRDefault="00032A93">
      <w:pPr>
        <w:pStyle w:val="5"/>
        <w:rPr>
          <w:rFonts w:ascii="바탕체" w:eastAsia="바탕체" w:hAnsi="바탕체"/>
        </w:rPr>
      </w:pPr>
      <w:r w:rsidRPr="00982E39">
        <w:rPr>
          <w:rFonts w:ascii="바탕체" w:eastAsia="바탕체" w:hAnsi="바탕체" w:hint="eastAsia"/>
        </w:rPr>
        <w:t>Project Document</w:t>
      </w:r>
    </w:p>
    <w:p w14:paraId="5FBC4204" w14:textId="10E079F2" w:rsidR="00032A93" w:rsidRPr="00982E39" w:rsidRDefault="00000000">
      <w:pPr>
        <w:pStyle w:val="a8"/>
        <w:spacing w:before="1800" w:after="180"/>
        <w:ind w:right="600"/>
        <w:rPr>
          <w:rFonts w:ascii="바탕체" w:eastAsia="바탕체" w:hAnsi="바탕체"/>
        </w:rPr>
      </w:pPr>
      <w:r>
        <w:pict w14:anchorId="0CFC0DFA">
          <v:line id="_x0000_s2050" alt="" style="position:absolute;left:0;text-align:left;z-index:1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</w:p>
    <w:p w14:paraId="543D7FB9" w14:textId="77777777" w:rsidR="00032A93" w:rsidRPr="00982E39" w:rsidRDefault="00E81E52">
      <w:pPr>
        <w:pStyle w:val="a9"/>
        <w:spacing w:after="720"/>
        <w:ind w:right="1000"/>
        <w:rPr>
          <w:rFonts w:ascii="바탕체" w:eastAsia="바탕체" w:hAnsi="바탕체"/>
          <w:spacing w:val="0"/>
        </w:rPr>
      </w:pPr>
      <w:r w:rsidRPr="00982E39">
        <w:rPr>
          <w:rFonts w:ascii="바탕체" w:eastAsia="바탕체" w:hAnsi="바탕체" w:hint="eastAsia"/>
          <w:spacing w:val="0"/>
        </w:rPr>
        <w:t>문제정의서(연구개발계획서)</w:t>
      </w:r>
    </w:p>
    <w:p w14:paraId="5659C81A" w14:textId="77777777" w:rsidR="006D5CF6" w:rsidRPr="00982E39" w:rsidRDefault="006D5CF6" w:rsidP="006D5CF6">
      <w:pPr>
        <w:rPr>
          <w:rFonts w:ascii="바탕체" w:eastAsia="바탕체" w:hAnsi="바탕체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318"/>
      </w:tblGrid>
      <w:tr w:rsidR="0017605B" w14:paraId="52E2AAB3" w14:textId="77777777">
        <w:trPr>
          <w:trHeight w:val="1044"/>
        </w:trPr>
        <w:tc>
          <w:tcPr>
            <w:tcW w:w="1384" w:type="dxa"/>
            <w:shd w:val="clear" w:color="auto" w:fill="auto"/>
            <w:vAlign w:val="center"/>
          </w:tcPr>
          <w:p w14:paraId="4D5E7CDD" w14:textId="77777777" w:rsidR="0017605B" w:rsidRDefault="0017605B" w:rsidP="00995866"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P</w:t>
            </w:r>
            <w:r>
              <w:rPr>
                <w:rFonts w:ascii="바탕체" w:eastAsia="바탕체" w:hAnsi="바탕체"/>
                <w:sz w:val="24"/>
              </w:rPr>
              <w:t>roject Name</w:t>
            </w:r>
          </w:p>
        </w:tc>
        <w:tc>
          <w:tcPr>
            <w:tcW w:w="7318" w:type="dxa"/>
            <w:shd w:val="clear" w:color="auto" w:fill="auto"/>
            <w:vAlign w:val="center"/>
          </w:tcPr>
          <w:p w14:paraId="3CE907F2" w14:textId="17CB83B3" w:rsidR="0017605B" w:rsidRDefault="00C267A2" w:rsidP="00995866"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미세먼지 데이터 시각화 웹서비스 개발</w:t>
            </w:r>
          </w:p>
        </w:tc>
      </w:tr>
    </w:tbl>
    <w:p w14:paraId="5CBB826C" w14:textId="77777777" w:rsidR="006D5CF6" w:rsidRPr="00982E39" w:rsidRDefault="006D5CF6" w:rsidP="006D5CF6">
      <w:pPr>
        <w:rPr>
          <w:rFonts w:ascii="바탕체" w:eastAsia="바탕체" w:hAnsi="바탕체"/>
        </w:rPr>
      </w:pPr>
    </w:p>
    <w:p w14:paraId="20874A92" w14:textId="77777777" w:rsidR="00E11E5B" w:rsidRPr="00982E39" w:rsidRDefault="00E11E5B" w:rsidP="006D5CF6">
      <w:pPr>
        <w:rPr>
          <w:rFonts w:ascii="바탕체" w:eastAsia="바탕체" w:hAnsi="바탕체"/>
        </w:rPr>
      </w:pPr>
    </w:p>
    <w:p w14:paraId="014474A5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3A3B9ADC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1BB0B740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6572E292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036AF075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38975DD2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21F7064D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1CB9769D" w14:textId="77777777" w:rsidR="00FA52A8" w:rsidRPr="00982E39" w:rsidRDefault="00FA52A8" w:rsidP="006D5CF6">
      <w:pPr>
        <w:rPr>
          <w:rFonts w:ascii="바탕체" w:eastAsia="바탕체" w:hAnsi="바탕체"/>
        </w:rPr>
      </w:pPr>
    </w:p>
    <w:p w14:paraId="1208392F" w14:textId="21E872FE" w:rsidR="00FA52A8" w:rsidRPr="00982E39" w:rsidRDefault="00C267A2" w:rsidP="00FA52A8">
      <w:pPr>
        <w:ind w:firstLineChars="1984" w:firstLine="3968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04</w:t>
      </w:r>
      <w:r w:rsidR="00FA52A8" w:rsidRPr="00982E39">
        <w:rPr>
          <w:rFonts w:ascii="바탕체" w:eastAsia="바탕체" w:hAnsi="바탕체" w:hint="eastAsia"/>
        </w:rPr>
        <w:t xml:space="preserve"> 조</w:t>
      </w:r>
    </w:p>
    <w:p w14:paraId="608672E0" w14:textId="77777777" w:rsidR="00FA52A8" w:rsidRPr="00982E39" w:rsidRDefault="00FA52A8" w:rsidP="00FA52A8">
      <w:pPr>
        <w:ind w:firstLineChars="1984" w:firstLine="3968"/>
        <w:rPr>
          <w:rFonts w:ascii="바탕체" w:eastAsia="바탕체" w:hAnsi="바탕체"/>
        </w:rPr>
      </w:pPr>
    </w:p>
    <w:p w14:paraId="20F1DB10" w14:textId="56A42A6F" w:rsidR="00FA52A8" w:rsidRPr="00982E39" w:rsidRDefault="00FA52A8" w:rsidP="00FA52A8">
      <w:pPr>
        <w:ind w:firstLineChars="1984" w:firstLine="3968"/>
        <w:rPr>
          <w:rFonts w:ascii="바탕체" w:eastAsia="바탕체" w:hAnsi="바탕체"/>
        </w:rPr>
      </w:pPr>
      <w:r w:rsidRPr="00982E39">
        <w:rPr>
          <w:rFonts w:ascii="바탕체" w:eastAsia="바탕체" w:hAnsi="바탕체" w:hint="eastAsia"/>
        </w:rPr>
        <w:t>20</w:t>
      </w:r>
      <w:r w:rsidR="00995866" w:rsidRPr="00982E39">
        <w:rPr>
          <w:rFonts w:ascii="바탕체" w:eastAsia="바탕체" w:hAnsi="바탕체"/>
        </w:rPr>
        <w:t>2</w:t>
      </w:r>
      <w:r w:rsidR="00C267A2">
        <w:rPr>
          <w:rFonts w:ascii="바탕체" w:eastAsia="바탕체" w:hAnsi="바탕체" w:hint="eastAsia"/>
        </w:rPr>
        <w:t>202552 김경민</w:t>
      </w:r>
    </w:p>
    <w:p w14:paraId="796DA690" w14:textId="430F5C62" w:rsidR="00FA52A8" w:rsidRPr="00982E39" w:rsidRDefault="00FA52A8" w:rsidP="00FA52A8">
      <w:pPr>
        <w:ind w:firstLineChars="1984" w:firstLine="3968"/>
        <w:rPr>
          <w:rFonts w:ascii="바탕체" w:eastAsia="바탕체" w:hAnsi="바탕체"/>
        </w:rPr>
      </w:pPr>
      <w:r w:rsidRPr="00982E39">
        <w:rPr>
          <w:rFonts w:ascii="바탕체" w:eastAsia="바탕체" w:hAnsi="바탕체" w:hint="eastAsia"/>
        </w:rPr>
        <w:t>20</w:t>
      </w:r>
      <w:r w:rsidR="00995866" w:rsidRPr="00982E39">
        <w:rPr>
          <w:rFonts w:ascii="바탕체" w:eastAsia="바탕체" w:hAnsi="바탕체"/>
        </w:rPr>
        <w:t>2</w:t>
      </w:r>
      <w:r w:rsidR="00C267A2">
        <w:rPr>
          <w:rFonts w:ascii="바탕체" w:eastAsia="바탕체" w:hAnsi="바탕체" w:hint="eastAsia"/>
        </w:rPr>
        <w:t>202570 김은수</w:t>
      </w:r>
    </w:p>
    <w:p w14:paraId="7E9BD387" w14:textId="1EA9AC08" w:rsidR="00995866" w:rsidRPr="00982E39" w:rsidRDefault="00995866" w:rsidP="00FA52A8">
      <w:pPr>
        <w:ind w:firstLineChars="1984" w:firstLine="3968"/>
        <w:rPr>
          <w:rFonts w:ascii="바탕체" w:eastAsia="바탕체" w:hAnsi="바탕체"/>
        </w:rPr>
      </w:pPr>
      <w:r w:rsidRPr="00982E39">
        <w:rPr>
          <w:rFonts w:ascii="바탕체" w:eastAsia="바탕체" w:hAnsi="바탕체" w:hint="eastAsia"/>
        </w:rPr>
        <w:t>20</w:t>
      </w:r>
      <w:r w:rsidRPr="00982E39">
        <w:rPr>
          <w:rFonts w:ascii="바탕체" w:eastAsia="바탕체" w:hAnsi="바탕체"/>
        </w:rPr>
        <w:t>2</w:t>
      </w:r>
      <w:r w:rsidR="00C267A2">
        <w:rPr>
          <w:rFonts w:ascii="바탕체" w:eastAsia="바탕체" w:hAnsi="바탕체" w:hint="eastAsia"/>
        </w:rPr>
        <w:t>202605 심여민</w:t>
      </w:r>
    </w:p>
    <w:p w14:paraId="3B0ECD91" w14:textId="77777777" w:rsidR="00FA52A8" w:rsidRPr="00982E39" w:rsidRDefault="00FA52A8" w:rsidP="00FA52A8">
      <w:pPr>
        <w:ind w:firstLineChars="1984" w:firstLine="3968"/>
        <w:rPr>
          <w:rFonts w:ascii="바탕체" w:eastAsia="바탕체" w:hAnsi="바탕체"/>
        </w:rPr>
      </w:pPr>
    </w:p>
    <w:p w14:paraId="41F10054" w14:textId="16B44DD5" w:rsidR="00FA52A8" w:rsidRPr="00982E39" w:rsidRDefault="00FA52A8" w:rsidP="00FA52A8">
      <w:pPr>
        <w:ind w:firstLineChars="1984" w:firstLine="3968"/>
        <w:rPr>
          <w:rFonts w:ascii="바탕체" w:eastAsia="바탕체" w:hAnsi="바탕체"/>
        </w:rPr>
        <w:sectPr w:rsidR="00FA52A8" w:rsidRPr="00982E39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982E39">
        <w:rPr>
          <w:rFonts w:ascii="바탕체" w:eastAsia="바탕체" w:hAnsi="바탕체" w:hint="eastAsia"/>
        </w:rPr>
        <w:t>지도교수:</w:t>
      </w:r>
      <w:r w:rsidRPr="00982E39">
        <w:rPr>
          <w:rFonts w:ascii="바탕체" w:eastAsia="바탕체" w:hAnsi="바탕체"/>
        </w:rPr>
        <w:t xml:space="preserve"> </w:t>
      </w:r>
      <w:r w:rsidR="00C267A2">
        <w:rPr>
          <w:rFonts w:ascii="바탕체" w:eastAsia="바탕체" w:hAnsi="바탕체" w:hint="eastAsia"/>
        </w:rPr>
        <w:t>원유재</w:t>
      </w:r>
      <w:r w:rsidRPr="00982E39">
        <w:rPr>
          <w:rFonts w:ascii="바탕체" w:eastAsia="바탕체" w:hAnsi="바탕체" w:hint="eastAsia"/>
        </w:rPr>
        <w:t xml:space="preserve"> 교수님</w:t>
      </w:r>
      <w:r w:rsidR="00995866" w:rsidRPr="00982E39">
        <w:rPr>
          <w:rFonts w:ascii="바탕체" w:eastAsia="바탕체" w:hAnsi="바탕체" w:hint="eastAsia"/>
        </w:rPr>
        <w:t xml:space="preserve"> </w:t>
      </w:r>
      <w:r w:rsidR="00995866" w:rsidRPr="00982E39">
        <w:rPr>
          <w:rFonts w:ascii="바탕체" w:eastAsia="바탕체" w:hAnsi="바탕체"/>
        </w:rPr>
        <w:t>(</w:t>
      </w:r>
      <w:r w:rsidR="00995866" w:rsidRPr="00982E39">
        <w:rPr>
          <w:rFonts w:ascii="바탕체" w:eastAsia="바탕체" w:hAnsi="바탕체" w:hint="eastAsia"/>
        </w:rPr>
        <w:t>서명)</w:t>
      </w:r>
    </w:p>
    <w:p w14:paraId="55A66963" w14:textId="77777777" w:rsidR="00032A93" w:rsidRPr="00982E39" w:rsidRDefault="00F106F6">
      <w:pPr>
        <w:pStyle w:val="ab"/>
        <w:spacing w:after="360"/>
        <w:rPr>
          <w:rFonts w:ascii="바탕체" w:eastAsia="바탕체" w:hAnsi="바탕체"/>
        </w:rPr>
      </w:pPr>
      <w:r w:rsidRPr="00982E39">
        <w:rPr>
          <w:rFonts w:ascii="바탕체" w:eastAsia="바탕체" w:hAnsi="바탕체"/>
        </w:rPr>
        <w:br w:type="page"/>
      </w:r>
      <w:r w:rsidR="00032A93" w:rsidRPr="00982E39">
        <w:rPr>
          <w:rFonts w:ascii="바탕체" w:eastAsia="바탕체" w:hAnsi="바탕체" w:hint="eastAsia"/>
        </w:rPr>
        <w:lastRenderedPageBreak/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400"/>
        <w:gridCol w:w="1223"/>
      </w:tblGrid>
      <w:tr w:rsidR="00032A93" w:rsidRPr="00982E39" w14:paraId="0EA895F5" w14:textId="77777777">
        <w:tc>
          <w:tcPr>
            <w:tcW w:w="645" w:type="dxa"/>
            <w:shd w:val="clear" w:color="auto" w:fill="B3B3B3"/>
          </w:tcPr>
          <w:p w14:paraId="6C25D0C1" w14:textId="77777777" w:rsidR="00032A93" w:rsidRPr="00982E39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rFonts w:ascii="바탕체" w:eastAsia="바탕체" w:hAnsi="바탕체"/>
                <w:smallCaps/>
                <w:spacing w:val="-20"/>
              </w:rPr>
            </w:pPr>
            <w:r w:rsidRPr="00982E39">
              <w:rPr>
                <w:rFonts w:ascii="바탕체" w:eastAsia="바탕체" w:hAnsi="바탕체"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14:paraId="01C67B7F" w14:textId="77777777" w:rsidR="00032A93" w:rsidRPr="00982E39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982E39">
              <w:rPr>
                <w:rFonts w:ascii="바탕체" w:eastAsia="바탕체" w:hAnsi="바탕체"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14:paraId="367C6285" w14:textId="77777777" w:rsidR="00032A93" w:rsidRPr="00982E39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982E39">
              <w:rPr>
                <w:rFonts w:ascii="바탕체" w:eastAsia="바탕체" w:hAnsi="바탕체"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14:paraId="5CDC68AD" w14:textId="77777777" w:rsidR="00032A93" w:rsidRPr="00982E39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982E39">
              <w:rPr>
                <w:rFonts w:ascii="바탕체" w:eastAsia="바탕체" w:hAnsi="바탕체" w:hint="eastAsia"/>
                <w:smallCaps/>
                <w:spacing w:val="-20"/>
              </w:rPr>
              <w:t>Author</w:t>
            </w:r>
          </w:p>
        </w:tc>
      </w:tr>
      <w:tr w:rsidR="00032A93" w:rsidRPr="00982E39" w14:paraId="529387BD" w14:textId="77777777">
        <w:tc>
          <w:tcPr>
            <w:tcW w:w="645" w:type="dxa"/>
          </w:tcPr>
          <w:p w14:paraId="748D9B10" w14:textId="77777777" w:rsidR="00032A93" w:rsidRPr="00982E39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  <w:r w:rsidRPr="00982E39">
              <w:rPr>
                <w:rFonts w:ascii="바탕체" w:eastAsia="바탕체" w:hAnsi="바탕체" w:hint="eastAsia"/>
                <w:spacing w:val="-20"/>
              </w:rPr>
              <w:t>1</w:t>
            </w:r>
          </w:p>
        </w:tc>
        <w:tc>
          <w:tcPr>
            <w:tcW w:w="1434" w:type="dxa"/>
          </w:tcPr>
          <w:p w14:paraId="7782A474" w14:textId="508967C2" w:rsidR="00032A93" w:rsidRPr="00982E39" w:rsidRDefault="001473CC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2025/04/0</w:t>
            </w:r>
            <w:r w:rsidR="00FD29E5">
              <w:rPr>
                <w:rFonts w:ascii="바탕체" w:eastAsia="바탕체" w:hAnsi="바탕체" w:hint="eastAsia"/>
                <w:spacing w:val="-20"/>
              </w:rPr>
              <w:t>2</w:t>
            </w:r>
          </w:p>
        </w:tc>
        <w:tc>
          <w:tcPr>
            <w:tcW w:w="5400" w:type="dxa"/>
          </w:tcPr>
          <w:p w14:paraId="69EBE8B4" w14:textId="14E7E543" w:rsidR="00032A93" w:rsidRPr="00982E39" w:rsidRDefault="001473CC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1,2,3,4,5,6</w:t>
            </w:r>
          </w:p>
        </w:tc>
        <w:tc>
          <w:tcPr>
            <w:tcW w:w="1223" w:type="dxa"/>
          </w:tcPr>
          <w:p w14:paraId="1A4B3741" w14:textId="050EA906" w:rsidR="00032A93" w:rsidRPr="00982E39" w:rsidRDefault="001473CC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김경민, 김은수, 심여민</w:t>
            </w:r>
          </w:p>
        </w:tc>
      </w:tr>
      <w:tr w:rsidR="00032A93" w:rsidRPr="00982E39" w14:paraId="3EF996EC" w14:textId="77777777">
        <w:tc>
          <w:tcPr>
            <w:tcW w:w="645" w:type="dxa"/>
          </w:tcPr>
          <w:p w14:paraId="00CB304F" w14:textId="77777777" w:rsidR="00032A93" w:rsidRPr="00982E39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0E090797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0B74EAE0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1F634923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  <w:tr w:rsidR="00032A93" w:rsidRPr="00982E39" w14:paraId="58F72059" w14:textId="77777777">
        <w:tc>
          <w:tcPr>
            <w:tcW w:w="645" w:type="dxa"/>
          </w:tcPr>
          <w:p w14:paraId="081FBDB5" w14:textId="77777777" w:rsidR="00032A93" w:rsidRPr="00982E39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44BD7C14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344DF55D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2DCAD26B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  <w:tr w:rsidR="00032A93" w:rsidRPr="00982E39" w14:paraId="2ED0F8DD" w14:textId="77777777">
        <w:tc>
          <w:tcPr>
            <w:tcW w:w="645" w:type="dxa"/>
          </w:tcPr>
          <w:p w14:paraId="1BA0C921" w14:textId="77777777" w:rsidR="00032A93" w:rsidRPr="00982E39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0250C5D1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6FC199B2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71323966" w14:textId="77777777" w:rsidR="00032A93" w:rsidRPr="00982E39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</w:tbl>
    <w:p w14:paraId="21E80509" w14:textId="77777777" w:rsidR="00032A93" w:rsidRPr="00982E39" w:rsidRDefault="00032A93">
      <w:pPr>
        <w:rPr>
          <w:rFonts w:ascii="바탕체" w:eastAsia="바탕체" w:hAnsi="바탕체"/>
          <w:spacing w:val="-20"/>
        </w:rPr>
      </w:pPr>
    </w:p>
    <w:p w14:paraId="5D160070" w14:textId="77777777" w:rsidR="00032A93" w:rsidRPr="00982E39" w:rsidRDefault="00032A93">
      <w:pPr>
        <w:pStyle w:val="ab"/>
        <w:spacing w:after="360"/>
        <w:rPr>
          <w:rFonts w:ascii="바탕체" w:eastAsia="바탕체" w:hAnsi="바탕체"/>
        </w:rPr>
      </w:pPr>
      <w:r w:rsidRPr="00982E39">
        <w:rPr>
          <w:rFonts w:ascii="바탕체" w:eastAsia="바탕체" w:hAnsi="바탕체"/>
        </w:rPr>
        <w:br w:type="page"/>
      </w:r>
      <w:r w:rsidRPr="00982E39">
        <w:rPr>
          <w:rFonts w:ascii="바탕체" w:eastAsia="바탕체" w:hAnsi="바탕체" w:hint="eastAsia"/>
        </w:rPr>
        <w:lastRenderedPageBreak/>
        <w:t>Table of Contents</w:t>
      </w:r>
    </w:p>
    <w:p w14:paraId="777F3E4F" w14:textId="66524F8E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r>
        <w:rPr>
          <w:rFonts w:ascii="바탕체" w:eastAsia="바탕체" w:hAnsi="바탕체"/>
        </w:rPr>
        <w:fldChar w:fldCharType="begin"/>
      </w:r>
      <w:r>
        <w:rPr>
          <w:rFonts w:ascii="바탕체" w:eastAsia="바탕체" w:hAnsi="바탕체"/>
        </w:rPr>
        <w:instrText xml:space="preserve"> TOC \o "1-3" \h \z \u </w:instrText>
      </w:r>
      <w:r>
        <w:rPr>
          <w:rFonts w:ascii="바탕체" w:eastAsia="바탕체" w:hAnsi="바탕체"/>
        </w:rPr>
        <w:fldChar w:fldCharType="separate"/>
      </w:r>
      <w:hyperlink w:anchor="_Toc194347247" w:history="1">
        <w:r w:rsidRPr="00E75480">
          <w:rPr>
            <w:rStyle w:val="af"/>
            <w:rFonts w:ascii="바탕체" w:eastAsia="바탕체" w:hAnsi="바탕체"/>
            <w:noProof/>
          </w:rPr>
          <w:t>1.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연구 개발의 필요성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8652B6" w14:textId="19B2ED53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4347248" w:history="1">
        <w:r w:rsidRPr="00E75480">
          <w:rPr>
            <w:rStyle w:val="af"/>
            <w:rFonts w:ascii="바탕체" w:eastAsia="바탕체" w:hAnsi="바탕체"/>
            <w:noProof/>
          </w:rPr>
          <w:t>2.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연구 개발의 목표 및 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1FED41" w14:textId="4874E395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4347249" w:history="1">
        <w:r w:rsidRPr="00E75480">
          <w:rPr>
            <w:rStyle w:val="af"/>
            <w:rFonts w:ascii="바탕체" w:eastAsia="바탕체" w:hAnsi="바탕체"/>
            <w:noProof/>
          </w:rPr>
          <w:t>3.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이해당사자 인터뷰/ 설문 인사이트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DDA7FD" w14:textId="3DDD78D7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4347250" w:history="1">
        <w:r w:rsidRPr="00E75480">
          <w:rPr>
            <w:rStyle w:val="af"/>
            <w:rFonts w:ascii="바탕체" w:eastAsia="바탕체" w:hAnsi="바탕체"/>
            <w:noProof/>
          </w:rPr>
          <w:t>4.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기대 효과 및 향후 확장 가능성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82526D" w14:textId="4826F3DC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4347251" w:history="1">
        <w:r w:rsidRPr="00E75480">
          <w:rPr>
            <w:rStyle w:val="af"/>
            <w:rFonts w:ascii="바탕체" w:eastAsia="바탕체" w:hAnsi="바탕체"/>
            <w:noProof/>
          </w:rPr>
          <w:t>5.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연구 개발의 추진전략 및 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A0FE4E" w14:textId="7F26A79C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4347252" w:history="1">
        <w:r w:rsidRPr="00E75480">
          <w:rPr>
            <w:rStyle w:val="af"/>
            <w:rFonts w:ascii="바탕체" w:eastAsia="바탕체" w:hAnsi="바탕체"/>
            <w:noProof/>
          </w:rPr>
          <w:t>6.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AI 도구 활용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48E6F4" w14:textId="533E39A9" w:rsidR="000D088F" w:rsidRDefault="000D088F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4347253" w:history="1">
        <w:r w:rsidRPr="00E75480">
          <w:rPr>
            <w:rStyle w:val="af"/>
            <w:rFonts w:ascii="바탕체" w:eastAsia="바탕체" w:hAnsi="바탕체"/>
            <w:noProof/>
          </w:rPr>
          <w:t>7.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E75480">
          <w:rPr>
            <w:rStyle w:val="af"/>
            <w:rFonts w:ascii="바탕체" w:eastAsia="바탕체" w:hAnsi="바탕체"/>
            <w:noProof/>
          </w:rPr>
          <w:t>참고문헌(Reference)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_Toc194347253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D2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4137B4" w14:textId="30D0F8B5" w:rsidR="002C5DA9" w:rsidRPr="00982E39" w:rsidRDefault="000D088F" w:rsidP="002C5DA9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fldChar w:fldCharType="end"/>
      </w:r>
    </w:p>
    <w:p w14:paraId="344EFDF1" w14:textId="05F1204F" w:rsidR="00032A93" w:rsidRPr="00982E39" w:rsidRDefault="00032A93">
      <w:pPr>
        <w:pStyle w:val="ab"/>
        <w:spacing w:after="360"/>
        <w:rPr>
          <w:rFonts w:ascii="바탕체" w:eastAsia="바탕체" w:hAnsi="바탕체"/>
        </w:rPr>
      </w:pPr>
      <w:r w:rsidRPr="00982E39">
        <w:rPr>
          <w:rFonts w:ascii="바탕체" w:eastAsia="바탕체" w:hAnsi="바탕체"/>
        </w:rPr>
        <w:br w:type="page"/>
      </w:r>
      <w:r w:rsidRPr="00982E39">
        <w:rPr>
          <w:rFonts w:ascii="바탕체" w:eastAsia="바탕체" w:hAnsi="바탕체" w:hint="eastAsia"/>
        </w:rPr>
        <w:lastRenderedPageBreak/>
        <w:t>List of Figure</w:t>
      </w:r>
    </w:p>
    <w:p w14:paraId="645D8505" w14:textId="6C073C2E" w:rsidR="00032A93" w:rsidRPr="00B6790A" w:rsidRDefault="007C6E70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  <w:b/>
          <w:bCs/>
        </w:rPr>
      </w:pPr>
      <w:hyperlink w:anchor="그림1" w:history="1">
        <w:r w:rsidRPr="00B6790A">
          <w:rPr>
            <w:rStyle w:val="af"/>
            <w:rFonts w:ascii="바탕체" w:eastAsia="바탕체" w:hAnsi="바탕체"/>
            <w:b/>
            <w:bCs/>
          </w:rPr>
          <w:t>그림</w:t>
        </w:r>
        <w:r w:rsidRPr="00B6790A">
          <w:rPr>
            <w:rStyle w:val="af"/>
            <w:rFonts w:ascii="바탕체" w:eastAsia="바탕체" w:hAnsi="바탕체" w:hint="eastAsia"/>
            <w:b/>
            <w:bCs/>
          </w:rPr>
          <w:t xml:space="preserve"> 1(p.7)</w:t>
        </w:r>
      </w:hyperlink>
    </w:p>
    <w:p w14:paraId="17E2BFFE" w14:textId="4355D36D" w:rsidR="007C6E70" w:rsidRPr="00B6790A" w:rsidRDefault="007C6E70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  <w:b/>
          <w:bCs/>
        </w:rPr>
      </w:pPr>
      <w:hyperlink w:anchor="그림2" w:history="1">
        <w:r w:rsidRPr="00B6790A">
          <w:rPr>
            <w:rStyle w:val="af"/>
            <w:rFonts w:ascii="바탕체" w:eastAsia="바탕체" w:hAnsi="바탕체"/>
            <w:b/>
            <w:bCs/>
          </w:rPr>
          <w:t>그림</w:t>
        </w:r>
        <w:r w:rsidRPr="00B6790A">
          <w:rPr>
            <w:rStyle w:val="af"/>
            <w:rFonts w:ascii="바탕체" w:eastAsia="바탕체" w:hAnsi="바탕체" w:hint="eastAsia"/>
            <w:b/>
            <w:bCs/>
          </w:rPr>
          <w:t xml:space="preserve"> 2(p.7)</w:t>
        </w:r>
      </w:hyperlink>
    </w:p>
    <w:p w14:paraId="59BBCA28" w14:textId="47733E91" w:rsidR="007C6E70" w:rsidRPr="00B6790A" w:rsidRDefault="007C6E70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  <w:b/>
          <w:bCs/>
        </w:rPr>
      </w:pPr>
      <w:hyperlink w:anchor="그림3" w:history="1">
        <w:r w:rsidRPr="00B6790A">
          <w:rPr>
            <w:rStyle w:val="af"/>
            <w:rFonts w:ascii="바탕체" w:eastAsia="바탕체" w:hAnsi="바탕체"/>
            <w:b/>
            <w:bCs/>
          </w:rPr>
          <w:t>그림</w:t>
        </w:r>
        <w:r w:rsidRPr="00B6790A">
          <w:rPr>
            <w:rStyle w:val="af"/>
            <w:rFonts w:ascii="바탕체" w:eastAsia="바탕체" w:hAnsi="바탕체" w:hint="eastAsia"/>
            <w:b/>
            <w:bCs/>
          </w:rPr>
          <w:t xml:space="preserve"> 3(p.8)</w:t>
        </w:r>
      </w:hyperlink>
    </w:p>
    <w:p w14:paraId="080BF977" w14:textId="708F6150" w:rsidR="00D37C34" w:rsidRPr="002C5DA9" w:rsidRDefault="00032A93" w:rsidP="0030185B">
      <w:pPr>
        <w:pStyle w:val="10"/>
        <w:spacing w:before="540" w:after="360"/>
        <w:rPr>
          <w:rFonts w:ascii="바탕체" w:eastAsia="바탕체" w:hAnsi="바탕체"/>
        </w:rPr>
      </w:pPr>
      <w:r w:rsidRPr="00982E39">
        <w:rPr>
          <w:rFonts w:ascii="바탕체" w:eastAsia="바탕체" w:hAnsi="바탕체"/>
        </w:rPr>
        <w:br w:type="page"/>
      </w:r>
      <w:bookmarkStart w:id="0" w:name="_Toc194347247"/>
      <w:r w:rsidR="00840D51" w:rsidRPr="00982E39">
        <w:rPr>
          <w:rFonts w:ascii="바탕체" w:eastAsia="바탕체" w:hAnsi="바탕체" w:hint="eastAsia"/>
        </w:rPr>
        <w:lastRenderedPageBreak/>
        <w:t>연구 개발의 필요성</w:t>
      </w:r>
      <w:bookmarkEnd w:id="0"/>
    </w:p>
    <w:p w14:paraId="55F126E5" w14:textId="0DED4B68" w:rsidR="003361F0" w:rsidRDefault="003361F0" w:rsidP="005314D5">
      <w:pPr>
        <w:numPr>
          <w:ilvl w:val="0"/>
          <w:numId w:val="11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 xml:space="preserve">미세먼지는 대기 오염의 주요 원인 중 하나로, 인체 건강과 환경에 심각한 영향을 </w:t>
      </w:r>
      <w:r w:rsidR="00314A87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 xml:space="preserve">미치는 요소이다. 특히, 미세먼지 농도가 높은 날에는 호흡기 질환, 심혈관 질환,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 xml:space="preserve">알레르기 등의 발생률이 증가하며, 민감군(노약자, 어린이, 호흡기 환자 등)에게 더욱 치명적일 수 있다. 그러나 현재 제공되는 미세먼지 데이터는 일반적인 수치 중심의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>정보 전달에 그치며, 사용자가 직관적으로 이해하고 대응하기 어렵다는 문제가 있다.</w:t>
      </w:r>
    </w:p>
    <w:p w14:paraId="1F6DF9EF" w14:textId="77777777" w:rsidR="003361F0" w:rsidRDefault="003361F0" w:rsidP="005314D5">
      <w:pPr>
        <w:numPr>
          <w:ilvl w:val="0"/>
          <w:numId w:val="11"/>
        </w:numPr>
        <w:snapToGrid w:val="0"/>
        <w:spacing w:before="240"/>
        <w:rPr>
          <w:rFonts w:ascii="나눔고딕" w:eastAsia="나눔고딕" w:hAnsi="나눔고딕"/>
          <w:b/>
          <w:bCs/>
          <w:color w:val="000000"/>
        </w:rPr>
      </w:pPr>
      <w:r>
        <w:rPr>
          <w:rFonts w:ascii="나눔고딕" w:eastAsia="나눔고딕" w:hAnsi="나눔고딕"/>
          <w:b/>
          <w:bCs/>
          <w:color w:val="000000"/>
        </w:rPr>
        <w:t>국내 연구개발 현황</w:t>
      </w:r>
      <w:r>
        <w:rPr>
          <w:rFonts w:ascii="나눔고딕" w:eastAsia="나눔고딕" w:hAnsi="나눔고딕" w:hint="eastAsia"/>
          <w:b/>
          <w:bCs/>
          <w:color w:val="000000"/>
        </w:rPr>
        <w:t>과 문제점</w:t>
      </w:r>
    </w:p>
    <w:p w14:paraId="5919F806" w14:textId="63727A52" w:rsidR="003361F0" w:rsidRDefault="003361F0" w:rsidP="005314D5">
      <w:pPr>
        <w:numPr>
          <w:ilvl w:val="0"/>
          <w:numId w:val="10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 xml:space="preserve">대한민국 환경부 및 기상청에서는 미세먼지 데이터를 제공하는 다양한 공공 API를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>운영하고 있으며, '에어코리아'와 같은 서비스에서 실시간 대기질 정보를 제공한다.</w:t>
      </w:r>
    </w:p>
    <w:p w14:paraId="544CF2D8" w14:textId="77777777" w:rsidR="003361F0" w:rsidRDefault="003361F0" w:rsidP="005314D5">
      <w:pPr>
        <w:numPr>
          <w:ilvl w:val="0"/>
          <w:numId w:val="10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>일부 지자체에서는 미세먼지 측정소를 확대하고, 지역별 미세먼지 저감 대책을 시행하고 있다.</w:t>
      </w:r>
    </w:p>
    <w:p w14:paraId="270D1B31" w14:textId="39CB75B4" w:rsidR="003361F0" w:rsidRDefault="003361F0" w:rsidP="005314D5">
      <w:pPr>
        <w:numPr>
          <w:ilvl w:val="0"/>
          <w:numId w:val="10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 xml:space="preserve">그러나 기존 데이터 제공 방식은 주로 숫자와 단순 색상 구분에 의존하며, 사용자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>친화적인 인터페이스나 직관적인 정보 전달 방식이 부족한 실정이다.</w:t>
      </w:r>
    </w:p>
    <w:p w14:paraId="3CD8EEA8" w14:textId="77777777" w:rsidR="003361F0" w:rsidRDefault="003361F0" w:rsidP="005314D5">
      <w:pPr>
        <w:numPr>
          <w:ilvl w:val="0"/>
          <w:numId w:val="11"/>
        </w:numPr>
        <w:snapToGrid w:val="0"/>
        <w:spacing w:before="240"/>
        <w:rPr>
          <w:rFonts w:ascii="나눔고딕" w:eastAsia="나눔고딕" w:hAnsi="나눔고딕"/>
          <w:b/>
          <w:bCs/>
          <w:color w:val="000000"/>
        </w:rPr>
      </w:pPr>
      <w:r>
        <w:rPr>
          <w:rFonts w:ascii="나눔고딕" w:eastAsia="나눔고딕" w:hAnsi="나눔고딕"/>
          <w:b/>
          <w:bCs/>
          <w:color w:val="000000"/>
        </w:rPr>
        <w:t>해외 연구개발 현황</w:t>
      </w:r>
      <w:r>
        <w:rPr>
          <w:rFonts w:ascii="나눔고딕" w:eastAsia="나눔고딕" w:hAnsi="나눔고딕" w:hint="eastAsia"/>
          <w:b/>
          <w:bCs/>
          <w:color w:val="000000"/>
        </w:rPr>
        <w:t>과 문제점</w:t>
      </w:r>
    </w:p>
    <w:p w14:paraId="69488449" w14:textId="4D6F5308" w:rsidR="003361F0" w:rsidRDefault="003361F0" w:rsidP="005314D5">
      <w:pPr>
        <w:numPr>
          <w:ilvl w:val="0"/>
          <w:numId w:val="10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 xml:space="preserve">미국의 AirNow와 유럽의 Copernicus Atmosphere Monitoring Service(CAMS)는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>위성 및 지상 측정 데이터를 통합하여 미세먼지 농도를 모니터링하고 있다.</w:t>
      </w:r>
    </w:p>
    <w:p w14:paraId="1E07DBE2" w14:textId="42D12F2D" w:rsidR="003361F0" w:rsidRDefault="003361F0" w:rsidP="005314D5">
      <w:pPr>
        <w:numPr>
          <w:ilvl w:val="0"/>
          <w:numId w:val="10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 xml:space="preserve">중국의 IQAir 및 AirVisual은 전 세계 미세먼지 정보를 제공하는 글로벌 서비스로,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>AI 기반 예측 기능을 포함하고 있다.</w:t>
      </w:r>
    </w:p>
    <w:p w14:paraId="2E8B2E24" w14:textId="6E0B9FF2" w:rsidR="003361F0" w:rsidRDefault="003361F0" w:rsidP="005314D5">
      <w:pPr>
        <w:numPr>
          <w:ilvl w:val="0"/>
          <w:numId w:val="10"/>
        </w:numPr>
        <w:snapToGrid w:val="0"/>
        <w:spacing w:before="24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/>
          <w:color w:val="000000"/>
        </w:rPr>
        <w:t xml:space="preserve">하지만 이러한 해외 서비스는 지역별 맞춤형 정보 제공이 미흡하며, </w:t>
      </w:r>
      <w:r w:rsidR="007C6E70">
        <w:rPr>
          <w:rFonts w:ascii="나눔고딕" w:eastAsia="나눔고딕" w:hAnsi="나눔고딕"/>
          <w:color w:val="000000"/>
        </w:rPr>
        <w:br/>
      </w:r>
      <w:r>
        <w:rPr>
          <w:rFonts w:ascii="나눔고딕" w:eastAsia="나눔고딕" w:hAnsi="나눔고딕"/>
          <w:color w:val="000000"/>
        </w:rPr>
        <w:t>한국의 미세먼지 상황과 정책을 반영하는 데 한계가 있다.</w:t>
      </w:r>
    </w:p>
    <w:p w14:paraId="2C75E808" w14:textId="77777777" w:rsidR="003361F0" w:rsidRDefault="003361F0" w:rsidP="003361F0">
      <w:pPr>
        <w:snapToGrid w:val="0"/>
        <w:spacing w:before="240"/>
        <w:rPr>
          <w:rFonts w:ascii="나눔고딕" w:eastAsia="나눔고딕" w:hAnsi="나눔고딕"/>
          <w:b/>
          <w:bCs/>
          <w:color w:val="000000"/>
        </w:rPr>
      </w:pPr>
    </w:p>
    <w:p w14:paraId="0AF6AEC6" w14:textId="77777777" w:rsidR="00AC5631" w:rsidRDefault="00AC5631" w:rsidP="005314D5">
      <w:pPr>
        <w:numPr>
          <w:ilvl w:val="0"/>
          <w:numId w:val="11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현장에서의 문제 상황</w:t>
      </w:r>
    </w:p>
    <w:p w14:paraId="7C5F6696" w14:textId="77777777" w:rsidR="00AC1BB4" w:rsidRDefault="00AC1BB4" w:rsidP="00AC1BB4">
      <w:pPr>
        <w:snapToGrid w:val="0"/>
        <w:ind w:left="88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349B94A8" w14:textId="77777777" w:rsidR="00AC5631" w:rsidRDefault="00AC5631" w:rsidP="005314D5">
      <w:pPr>
        <w:numPr>
          <w:ilvl w:val="0"/>
          <w:numId w:val="10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현재 공공 데이터 포털에서 제공하는 미세먼지 정보는 숫자 위주의 정보 전달 방식으로, 일반 사용자가 이를 해석하는 데 어려움을 겪는다.</w:t>
      </w:r>
    </w:p>
    <w:p w14:paraId="3147A6C5" w14:textId="77777777" w:rsidR="00AC1BB4" w:rsidRDefault="00AC1BB4" w:rsidP="00AC1BB4">
      <w:pPr>
        <w:snapToGrid w:val="0"/>
        <w:ind w:left="80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4FA2C9BF" w14:textId="77777777" w:rsidR="00AC5631" w:rsidRDefault="00AC5631" w:rsidP="005314D5">
      <w:pPr>
        <w:numPr>
          <w:ilvl w:val="0"/>
          <w:numId w:val="10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모바일 및 웹 서비스에서 제공하는 미세먼지 지도는 색상 구분이 단순하여 세부 지역별 정확한 정보를 확인하기 어렵다.</w:t>
      </w:r>
    </w:p>
    <w:p w14:paraId="33398B39" w14:textId="77777777" w:rsidR="00AC1BB4" w:rsidRDefault="00AC1BB4" w:rsidP="00AC1BB4">
      <w:p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332280A0" w14:textId="4F03F582" w:rsidR="00AC5631" w:rsidRDefault="00AC5631" w:rsidP="005314D5">
      <w:pPr>
        <w:numPr>
          <w:ilvl w:val="0"/>
          <w:numId w:val="10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 xml:space="preserve">건강 영향에 대한 직관적인 설명이 부족하여 미세먼지가 개인에게 미치는 영향을 </w:t>
      </w:r>
      <w:r w:rsidR="007C6E70">
        <w:rPr>
          <w:rFonts w:ascii="나눔고딕" w:eastAsia="나눔고딕" w:hAnsi="나눔고딕"/>
          <w:color w:val="000000"/>
          <w:szCs w:val="20"/>
        </w:rPr>
        <w:br/>
      </w:r>
      <w:r>
        <w:rPr>
          <w:rFonts w:ascii="나눔고딕" w:eastAsia="나눔고딕" w:hAnsi="나눔고딕"/>
          <w:color w:val="000000"/>
          <w:szCs w:val="20"/>
        </w:rPr>
        <w:t>이해하기 어렵다.</w:t>
      </w:r>
    </w:p>
    <w:p w14:paraId="10B3BD0A" w14:textId="77777777" w:rsidR="00AC1BB4" w:rsidRDefault="00AC1BB4" w:rsidP="00AC1BB4">
      <w:p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4DAD449A" w14:textId="77777777" w:rsidR="00AC5631" w:rsidRDefault="00AC5631" w:rsidP="005314D5">
      <w:pPr>
        <w:numPr>
          <w:ilvl w:val="0"/>
          <w:numId w:val="11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lastRenderedPageBreak/>
        <w:t>관련 제도 및 서비스 조사</w:t>
      </w:r>
    </w:p>
    <w:p w14:paraId="221DA442" w14:textId="77777777" w:rsidR="00AC1BB4" w:rsidRDefault="00AC1BB4" w:rsidP="00AC1BB4">
      <w:pPr>
        <w:snapToGrid w:val="0"/>
        <w:ind w:left="88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0B2DB6EB" w14:textId="65EE59F6" w:rsidR="00AC5631" w:rsidRDefault="00AC5631" w:rsidP="005314D5">
      <w:pPr>
        <w:numPr>
          <w:ilvl w:val="0"/>
          <w:numId w:val="10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 xml:space="preserve">대한민국 정부는 환경부 및 기상청을 통해 미세먼지 경보 시스템을 운영하고 있으며, </w:t>
      </w:r>
      <w:r w:rsidR="007C6E70">
        <w:rPr>
          <w:rFonts w:ascii="나눔고딕" w:eastAsia="나눔고딕" w:hAnsi="나눔고딕"/>
          <w:color w:val="000000"/>
          <w:szCs w:val="20"/>
        </w:rPr>
        <w:br/>
      </w:r>
      <w:r>
        <w:rPr>
          <w:rFonts w:ascii="나눔고딕" w:eastAsia="나눔고딕" w:hAnsi="나눔고딕"/>
          <w:color w:val="000000"/>
          <w:szCs w:val="20"/>
        </w:rPr>
        <w:t>실시간 미세먼지 수치를 제공하는 공공 데이터를 개방하고 있다.</w:t>
      </w:r>
    </w:p>
    <w:p w14:paraId="56CE7384" w14:textId="77777777" w:rsidR="00AC1BB4" w:rsidRDefault="00AC1BB4" w:rsidP="00AC1BB4">
      <w:pPr>
        <w:snapToGrid w:val="0"/>
        <w:ind w:left="80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73CF0938" w14:textId="77777777" w:rsidR="00AC5631" w:rsidRDefault="00AC5631" w:rsidP="005314D5">
      <w:pPr>
        <w:numPr>
          <w:ilvl w:val="0"/>
          <w:numId w:val="10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그러나 대중이 쉽게 이해하고 활용할 수 있도록 하는 서비스는 부족하며, 대처 방법을 구체적으로 안내하는 시스템이 미흡하다.</w:t>
      </w:r>
    </w:p>
    <w:p w14:paraId="2DDF85F0" w14:textId="77777777" w:rsidR="00AC1BB4" w:rsidRDefault="00AC1BB4" w:rsidP="00AC1BB4">
      <w:p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</w:p>
    <w:p w14:paraId="1D9DB052" w14:textId="03FE1520" w:rsidR="007F5A4C" w:rsidRDefault="00AC5631" w:rsidP="005314D5">
      <w:pPr>
        <w:numPr>
          <w:ilvl w:val="0"/>
          <w:numId w:val="10"/>
        </w:numPr>
        <w:snapToGrid w:val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 xml:space="preserve">해외에서는 IQAir, AirVisual 등의 플랫폼이 존재하지만 한국의 지역별 맞춤형 정보 </w:t>
      </w:r>
      <w:r w:rsidR="007C6E70">
        <w:rPr>
          <w:rFonts w:ascii="나눔고딕" w:eastAsia="나눔고딕" w:hAnsi="나눔고딕"/>
          <w:color w:val="000000"/>
          <w:szCs w:val="20"/>
        </w:rPr>
        <w:br/>
      </w:r>
      <w:r>
        <w:rPr>
          <w:rFonts w:ascii="나눔고딕" w:eastAsia="나눔고딕" w:hAnsi="나눔고딕"/>
          <w:color w:val="000000"/>
          <w:szCs w:val="20"/>
        </w:rPr>
        <w:t>제공이 부족한 실정이다.</w:t>
      </w:r>
    </w:p>
    <w:p w14:paraId="4E6DFCA8" w14:textId="77777777" w:rsidR="001A0925" w:rsidRDefault="00840D51" w:rsidP="00043AD2">
      <w:pPr>
        <w:pStyle w:val="10"/>
        <w:spacing w:before="540" w:after="360"/>
        <w:rPr>
          <w:rFonts w:ascii="바탕체" w:eastAsia="바탕체" w:hAnsi="바탕체"/>
        </w:rPr>
      </w:pPr>
      <w:bookmarkStart w:id="1" w:name="_Toc194347248"/>
      <w:r w:rsidRPr="00982E39">
        <w:rPr>
          <w:rFonts w:ascii="바탕체" w:eastAsia="바탕체" w:hAnsi="바탕체" w:hint="eastAsia"/>
        </w:rPr>
        <w:t>연구 개발의 목표 및 내용</w:t>
      </w:r>
      <w:bookmarkEnd w:id="1"/>
    </w:p>
    <w:p w14:paraId="540FBF77" w14:textId="03510B17" w:rsidR="005D626A" w:rsidRPr="00B06B71" w:rsidRDefault="00A50C3B" w:rsidP="005314D5">
      <w:pPr>
        <w:numPr>
          <w:ilvl w:val="0"/>
          <w:numId w:val="11"/>
        </w:numPr>
        <w:rPr>
          <w:rFonts w:ascii="나눔고딕" w:eastAsia="나눔고딕" w:hAnsi="나눔고딕"/>
          <w:b/>
          <w:bCs/>
        </w:rPr>
      </w:pPr>
      <w:r w:rsidRPr="00B06B71">
        <w:rPr>
          <w:rFonts w:ascii="나눔고딕" w:eastAsia="나눔고딕" w:hAnsi="나눔고딕" w:hint="eastAsia"/>
          <w:b/>
          <w:bCs/>
        </w:rPr>
        <w:t>연구개발 목표</w:t>
      </w:r>
    </w:p>
    <w:p w14:paraId="5F1DA1C6" w14:textId="4789B5F4" w:rsidR="00DE1A6C" w:rsidRPr="00B06B71" w:rsidRDefault="00A50C3B" w:rsidP="00DE1A6C">
      <w:pPr>
        <w:ind w:left="880"/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</w:rPr>
        <w:t xml:space="preserve">본 프로젝트는 </w:t>
      </w:r>
      <w:r w:rsidR="005A722C" w:rsidRPr="00B06B71">
        <w:rPr>
          <w:rFonts w:ascii="나눔고딕" w:eastAsia="나눔고딕" w:hAnsi="나눔고딕"/>
        </w:rPr>
        <w:t xml:space="preserve">미세먼지 데이터를 효과적으로 시각화하여 사용자들이 쉽게 이해하고 </w:t>
      </w:r>
      <w:r w:rsidR="007C6E70">
        <w:rPr>
          <w:rFonts w:ascii="나눔고딕" w:eastAsia="나눔고딕" w:hAnsi="나눔고딕"/>
        </w:rPr>
        <w:br/>
      </w:r>
      <w:r w:rsidR="005A722C" w:rsidRPr="00B06B71">
        <w:rPr>
          <w:rFonts w:ascii="나눔고딕" w:eastAsia="나눔고딕" w:hAnsi="나눔고딕"/>
        </w:rPr>
        <w:t>활용할 수 있도록 지원하는 것을 목표로 한다. 현재 미세먼지 데이터는 주로 수치</w:t>
      </w:r>
      <w:r w:rsidR="007D0EAC" w:rsidRPr="00B06B71">
        <w:rPr>
          <w:rFonts w:ascii="나눔고딕" w:eastAsia="나눔고딕" w:hAnsi="나눔고딕" w:hint="eastAsia"/>
        </w:rPr>
        <w:t xml:space="preserve">나 </w:t>
      </w:r>
      <w:r w:rsidR="007C6E70">
        <w:rPr>
          <w:rFonts w:ascii="나눔고딕" w:eastAsia="나눔고딕" w:hAnsi="나눔고딕"/>
        </w:rPr>
        <w:br/>
      </w:r>
      <w:r w:rsidR="007D0EAC" w:rsidRPr="00B06B71">
        <w:rPr>
          <w:rFonts w:ascii="나눔고딕" w:eastAsia="나눔고딕" w:hAnsi="나눔고딕" w:hint="eastAsia"/>
        </w:rPr>
        <w:t>색상</w:t>
      </w:r>
      <w:r w:rsidR="005A722C" w:rsidRPr="00B06B71">
        <w:rPr>
          <w:rFonts w:ascii="나눔고딕" w:eastAsia="나눔고딕" w:hAnsi="나눔고딕"/>
        </w:rPr>
        <w:t xml:space="preserve"> 중심으로 제공되며, 이를 해석하는 과정에서 사용자들이 어려움을 겪고 있다. </w:t>
      </w:r>
      <w:r w:rsidR="007C6E70">
        <w:rPr>
          <w:rFonts w:ascii="나눔고딕" w:eastAsia="나눔고딕" w:hAnsi="나눔고딕"/>
        </w:rPr>
        <w:br/>
      </w:r>
      <w:r w:rsidR="005A722C" w:rsidRPr="00B06B71">
        <w:rPr>
          <w:rFonts w:ascii="나눔고딕" w:eastAsia="나눔고딕" w:hAnsi="나눔고딕"/>
        </w:rPr>
        <w:t xml:space="preserve">따라서 본 프로젝트는 직관적인 시각화 기법을 적용한 웹 서비스를 개발하여, 미세먼지 데이터를 보다 명확하게 전달하고, </w:t>
      </w:r>
      <w:r w:rsidR="004B47A7" w:rsidRPr="00B06B71">
        <w:rPr>
          <w:rFonts w:ascii="나눔고딕" w:eastAsia="나눔고딕" w:hAnsi="나눔고딕" w:hint="eastAsia"/>
        </w:rPr>
        <w:t xml:space="preserve">공기질에 따른 행동 가이드를 제공하는 </w:t>
      </w:r>
      <w:r w:rsidR="005A722C" w:rsidRPr="00B06B71">
        <w:rPr>
          <w:rFonts w:ascii="나눔고딕" w:eastAsia="나눔고딕" w:hAnsi="나눔고딕"/>
        </w:rPr>
        <w:t xml:space="preserve">사용자 </w:t>
      </w:r>
      <w:r w:rsidR="007C6E70">
        <w:rPr>
          <w:rFonts w:ascii="나눔고딕" w:eastAsia="나눔고딕" w:hAnsi="나눔고딕"/>
        </w:rPr>
        <w:br/>
      </w:r>
      <w:r w:rsidR="005A722C" w:rsidRPr="00B06B71">
        <w:rPr>
          <w:rFonts w:ascii="나눔고딕" w:eastAsia="나눔고딕" w:hAnsi="나눔고딕"/>
        </w:rPr>
        <w:t>맞춤형 정보를 제공함으로써 효과적인 대응을 돕고자 한다.</w:t>
      </w:r>
    </w:p>
    <w:p w14:paraId="79D5D639" w14:textId="397E2F69" w:rsidR="00A50C3B" w:rsidRPr="00B06B71" w:rsidRDefault="00A50C3B" w:rsidP="00A50C3B">
      <w:pPr>
        <w:ind w:left="880"/>
        <w:rPr>
          <w:rFonts w:ascii="나눔고딕" w:eastAsia="나눔고딕" w:hAnsi="나눔고딕"/>
        </w:rPr>
      </w:pPr>
    </w:p>
    <w:p w14:paraId="11A3D554" w14:textId="64D03978" w:rsidR="00F40B1B" w:rsidRPr="00B06B71" w:rsidRDefault="00A13770" w:rsidP="005314D5">
      <w:pPr>
        <w:numPr>
          <w:ilvl w:val="0"/>
          <w:numId w:val="11"/>
        </w:numPr>
        <w:rPr>
          <w:rFonts w:ascii="나눔고딕" w:eastAsia="나눔고딕" w:hAnsi="나눔고딕"/>
          <w:b/>
          <w:bCs/>
        </w:rPr>
      </w:pPr>
      <w:r w:rsidRPr="00B06B71">
        <w:rPr>
          <w:rFonts w:ascii="나눔고딕" w:eastAsia="나눔고딕" w:hAnsi="나눔고딕" w:hint="eastAsia"/>
          <w:b/>
          <w:bCs/>
        </w:rPr>
        <w:t>연구개발 내용 및 범위</w:t>
      </w:r>
    </w:p>
    <w:p w14:paraId="76601DDE" w14:textId="3204E590" w:rsidR="00A13770" w:rsidRPr="00B06B71" w:rsidRDefault="00A750AE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  <w:b/>
          <w:bCs/>
        </w:rPr>
        <w:t>데이터 시각화 중심:</w:t>
      </w:r>
      <w:r w:rsidRPr="00B06B71">
        <w:rPr>
          <w:rFonts w:ascii="나눔고딕" w:eastAsia="나눔고딕" w:hAnsi="나눔고딕" w:hint="eastAsia"/>
        </w:rPr>
        <w:t xml:space="preserve"> </w:t>
      </w:r>
      <w:r w:rsidR="00FF2303" w:rsidRPr="00B06B71">
        <w:rPr>
          <w:rFonts w:ascii="나눔고딕" w:eastAsia="나눔고딕" w:hAnsi="나눔고딕" w:hint="eastAsia"/>
        </w:rPr>
        <w:t xml:space="preserve">미세먼지 수치를 </w:t>
      </w:r>
      <w:r w:rsidR="00860BD4" w:rsidRPr="00B06B71">
        <w:rPr>
          <w:rFonts w:ascii="나눔고딕" w:eastAsia="나눔고딕" w:hAnsi="나눔고딕" w:hint="eastAsia"/>
        </w:rPr>
        <w:t xml:space="preserve">지도 기반 색상 그라데이션, 인체 모형 </w:t>
      </w:r>
      <w:r w:rsidR="007C6E70">
        <w:rPr>
          <w:rFonts w:ascii="나눔고딕" w:eastAsia="나눔고딕" w:hAnsi="나눔고딕"/>
        </w:rPr>
        <w:br/>
      </w:r>
      <w:r w:rsidR="00860BD4" w:rsidRPr="00B06B71">
        <w:rPr>
          <w:rFonts w:ascii="나눔고딕" w:eastAsia="나눔고딕" w:hAnsi="나눔고딕" w:hint="eastAsia"/>
        </w:rPr>
        <w:t>애니메이션,</w:t>
      </w:r>
      <w:r w:rsidRPr="00B06B71">
        <w:rPr>
          <w:rFonts w:ascii="나눔고딕" w:eastAsia="나눔고딕" w:hAnsi="나눔고딕" w:hint="eastAsia"/>
        </w:rPr>
        <w:t xml:space="preserve"> 다양한 그래프(게이지, 도넛 차트 등)</w:t>
      </w:r>
      <w:r w:rsidR="00FF2303" w:rsidRPr="00B06B71">
        <w:rPr>
          <w:rFonts w:ascii="나눔고딕" w:eastAsia="나눔고딕" w:hAnsi="나눔고딕" w:hint="eastAsia"/>
        </w:rPr>
        <w:t xml:space="preserve"> </w:t>
      </w:r>
      <w:r w:rsidRPr="00B06B71">
        <w:rPr>
          <w:rFonts w:ascii="나눔고딕" w:eastAsia="나눔고딕" w:hAnsi="나눔고딕" w:hint="eastAsia"/>
        </w:rPr>
        <w:t xml:space="preserve">등을 활용하여 </w:t>
      </w:r>
      <w:r w:rsidR="00FF2303" w:rsidRPr="00B06B71">
        <w:rPr>
          <w:rFonts w:ascii="나눔고딕" w:eastAsia="나눔고딕" w:hAnsi="나눔고딕" w:hint="eastAsia"/>
        </w:rPr>
        <w:t>다양</w:t>
      </w:r>
      <w:r w:rsidR="00D33FA6" w:rsidRPr="00B06B71">
        <w:rPr>
          <w:rFonts w:ascii="나눔고딕" w:eastAsia="나눔고딕" w:hAnsi="나눔고딕" w:hint="eastAsia"/>
        </w:rPr>
        <w:t xml:space="preserve">하고 </w:t>
      </w:r>
      <w:r w:rsidRPr="00B06B71">
        <w:rPr>
          <w:rFonts w:ascii="나눔고딕" w:eastAsia="나눔고딕" w:hAnsi="나눔고딕" w:hint="eastAsia"/>
        </w:rPr>
        <w:t>직관적</w:t>
      </w:r>
      <w:r w:rsidR="00D33FA6" w:rsidRPr="00B06B71">
        <w:rPr>
          <w:rFonts w:ascii="나눔고딕" w:eastAsia="나눔고딕" w:hAnsi="나눔고딕" w:hint="eastAsia"/>
        </w:rPr>
        <w:t xml:space="preserve">인 </w:t>
      </w:r>
      <w:r w:rsidR="007C6E70">
        <w:rPr>
          <w:rFonts w:ascii="나눔고딕" w:eastAsia="나눔고딕" w:hAnsi="나눔고딕"/>
        </w:rPr>
        <w:br/>
      </w:r>
      <w:r w:rsidR="00D33FA6" w:rsidRPr="00B06B71">
        <w:rPr>
          <w:rFonts w:ascii="나눔고딕" w:eastAsia="나눔고딕" w:hAnsi="나눔고딕" w:hint="eastAsia"/>
        </w:rPr>
        <w:t>시각화 기법</w:t>
      </w:r>
      <w:r w:rsidRPr="00B06B71">
        <w:rPr>
          <w:rFonts w:ascii="나눔고딕" w:eastAsia="나눔고딕" w:hAnsi="나눔고딕" w:hint="eastAsia"/>
        </w:rPr>
        <w:t xml:space="preserve"> </w:t>
      </w:r>
      <w:r w:rsidR="00D33FA6" w:rsidRPr="00B06B71">
        <w:rPr>
          <w:rFonts w:ascii="나눔고딕" w:eastAsia="나눔고딕" w:hAnsi="나눔고딕" w:hint="eastAsia"/>
        </w:rPr>
        <w:t>적용</w:t>
      </w:r>
    </w:p>
    <w:p w14:paraId="18990511" w14:textId="77777777" w:rsidR="006F14EC" w:rsidRDefault="00C97F94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  <w:b/>
          <w:bCs/>
        </w:rPr>
        <w:t>실시간 데이터 반영:</w:t>
      </w:r>
      <w:r w:rsidRPr="00B06B71">
        <w:rPr>
          <w:rFonts w:ascii="나눔고딕" w:eastAsia="나눔고딕" w:hAnsi="나눔고딕" w:hint="eastAsia"/>
        </w:rPr>
        <w:t xml:space="preserve"> 한국의 최신 미세먼지 정보를 빠르게 업데이트하여 사용자에게</w:t>
      </w:r>
    </w:p>
    <w:p w14:paraId="3896CB06" w14:textId="47E0DD5D" w:rsidR="00A750AE" w:rsidRPr="00B06B71" w:rsidRDefault="00C97F94" w:rsidP="006F14EC">
      <w:pPr>
        <w:ind w:left="440" w:firstLineChars="200" w:firstLine="376"/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</w:rPr>
        <w:t xml:space="preserve"> 제공</w:t>
      </w:r>
    </w:p>
    <w:p w14:paraId="7F1112BA" w14:textId="77777777" w:rsidR="006F14EC" w:rsidRDefault="00C97F94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  <w:b/>
          <w:bCs/>
        </w:rPr>
        <w:t>지역별 상세</w:t>
      </w:r>
      <w:r w:rsidR="001718AC" w:rsidRPr="00B06B71">
        <w:rPr>
          <w:rFonts w:ascii="나눔고딕" w:eastAsia="나눔고딕" w:hAnsi="나눔고딕" w:hint="eastAsia"/>
          <w:b/>
          <w:bCs/>
        </w:rPr>
        <w:t xml:space="preserve"> 정보 제공:</w:t>
      </w:r>
      <w:r w:rsidR="001718AC" w:rsidRPr="00B06B71">
        <w:rPr>
          <w:rFonts w:ascii="나눔고딕" w:eastAsia="나눔고딕" w:hAnsi="나눔고딕" w:hint="eastAsia"/>
        </w:rPr>
        <w:t xml:space="preserve"> 특정 지역(구 단위)의 미세먼지 농도를 분석하여 시각적으로</w:t>
      </w:r>
    </w:p>
    <w:p w14:paraId="00BD7940" w14:textId="4D0877DC" w:rsidR="00C97F94" w:rsidRPr="00B06B71" w:rsidRDefault="001718AC" w:rsidP="006F14EC">
      <w:pPr>
        <w:ind w:left="800"/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</w:rPr>
        <w:t>표현</w:t>
      </w:r>
    </w:p>
    <w:p w14:paraId="3649CB55" w14:textId="00E7A4B3" w:rsidR="00DC37C2" w:rsidRPr="00B06B71" w:rsidRDefault="00BF22D9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  <w:b/>
          <w:bCs/>
        </w:rPr>
        <w:t xml:space="preserve">생활과 연계된 정보 제공: </w:t>
      </w:r>
      <w:r w:rsidRPr="00B06B71">
        <w:rPr>
          <w:rFonts w:ascii="나눔고딕" w:eastAsia="나눔고딕" w:hAnsi="나눔고딕" w:hint="eastAsia"/>
        </w:rPr>
        <w:t>미세먼지 농도에 따른 대처 방안</w:t>
      </w:r>
      <w:r w:rsidR="00DC37C2" w:rsidRPr="00B06B71">
        <w:rPr>
          <w:rFonts w:ascii="나눔고딕" w:eastAsia="나눔고딕" w:hAnsi="나눔고딕" w:hint="eastAsia"/>
        </w:rPr>
        <w:t xml:space="preserve">(야외 운동 가능 여부, </w:t>
      </w:r>
      <w:r w:rsidR="007C6E70">
        <w:rPr>
          <w:rFonts w:ascii="나눔고딕" w:eastAsia="나눔고딕" w:hAnsi="나눔고딕"/>
        </w:rPr>
        <w:br/>
      </w:r>
      <w:r w:rsidR="00DC37C2" w:rsidRPr="00B06B71">
        <w:rPr>
          <w:rFonts w:ascii="나눔고딕" w:eastAsia="나눔고딕" w:hAnsi="나눔고딕" w:hint="eastAsia"/>
        </w:rPr>
        <w:t>창문 개방 여부 등) 제공</w:t>
      </w:r>
    </w:p>
    <w:p w14:paraId="56C40741" w14:textId="77777777" w:rsidR="00BF22D9" w:rsidRPr="00B06B71" w:rsidRDefault="00BF22D9" w:rsidP="00BF22D9">
      <w:pPr>
        <w:ind w:left="800"/>
        <w:rPr>
          <w:rFonts w:ascii="나눔고딕" w:eastAsia="나눔고딕" w:hAnsi="나눔고딕"/>
        </w:rPr>
      </w:pPr>
    </w:p>
    <w:p w14:paraId="2BF63C2D" w14:textId="15FF30FB" w:rsidR="004E404A" w:rsidRPr="00B06B71" w:rsidRDefault="006F2C5F" w:rsidP="005314D5">
      <w:pPr>
        <w:numPr>
          <w:ilvl w:val="0"/>
          <w:numId w:val="11"/>
        </w:numPr>
        <w:rPr>
          <w:rFonts w:ascii="나눔고딕" w:eastAsia="나눔고딕" w:hAnsi="나눔고딕"/>
          <w:b/>
          <w:bCs/>
        </w:rPr>
      </w:pPr>
      <w:r w:rsidRPr="00B06B71">
        <w:rPr>
          <w:rFonts w:ascii="나눔고딕" w:eastAsia="나눔고딕" w:hAnsi="나눔고딕" w:hint="eastAsia"/>
          <w:b/>
          <w:bCs/>
        </w:rPr>
        <w:t>목표(TO-BE)</w:t>
      </w:r>
    </w:p>
    <w:p w14:paraId="59B3FBFC" w14:textId="51A62345" w:rsidR="00DC37C2" w:rsidRPr="00B06B71" w:rsidRDefault="0010383B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 w:rsidRPr="00B06B71">
        <w:rPr>
          <w:rFonts w:ascii="나눔고딕" w:eastAsia="나눔고딕" w:hAnsi="나눔고딕" w:hint="eastAsia"/>
          <w:b/>
          <w:bCs/>
        </w:rPr>
        <w:t xml:space="preserve">직관적인 데이터 제공: </w:t>
      </w:r>
      <w:r w:rsidRPr="00B06B71">
        <w:rPr>
          <w:rFonts w:ascii="나눔고딕" w:eastAsia="나눔고딕" w:hAnsi="나눔고딕" w:hint="eastAsia"/>
        </w:rPr>
        <w:t xml:space="preserve">사용자 친화적인 시각화 및 전달 방식을 도입하여 미세먼지 </w:t>
      </w:r>
      <w:r w:rsidR="007C6E70">
        <w:rPr>
          <w:rFonts w:ascii="나눔고딕" w:eastAsia="나눔고딕" w:hAnsi="나눔고딕"/>
        </w:rPr>
        <w:br/>
      </w:r>
      <w:r w:rsidRPr="00B06B71">
        <w:rPr>
          <w:rFonts w:ascii="나눔고딕" w:eastAsia="나눔고딕" w:hAnsi="나눔고딕" w:hint="eastAsia"/>
        </w:rPr>
        <w:t>정보를 쉽게 이해할 수 있도록 개선</w:t>
      </w:r>
    </w:p>
    <w:p w14:paraId="66591C77" w14:textId="7139DDC8" w:rsidR="007933CB" w:rsidRPr="00B06B71" w:rsidRDefault="0010383B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  <w:bCs/>
          <w:color w:val="000000"/>
        </w:rPr>
        <w:t>사용자 맞춤형 서비스 제공:</w:t>
      </w:r>
      <w:r w:rsidRPr="00B06B71">
        <w:rPr>
          <w:rFonts w:ascii="나눔고딕" w:eastAsia="나눔고딕" w:hAnsi="나눔고딕" w:hint="eastAsia"/>
        </w:rPr>
        <w:t xml:space="preserve"> 개인별, 상황별 맞춤형 행동 가이드를 제공하여 미세먼지 대응력을 강화</w:t>
      </w:r>
    </w:p>
    <w:p w14:paraId="51BB1B2A" w14:textId="67B98CF0" w:rsidR="00162952" w:rsidRPr="006F14EC" w:rsidRDefault="0010383B" w:rsidP="005314D5">
      <w:pPr>
        <w:numPr>
          <w:ilvl w:val="0"/>
          <w:numId w:val="10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  <w:b/>
          <w:bCs/>
        </w:rPr>
        <w:lastRenderedPageBreak/>
        <w:t>가독성 향상:</w:t>
      </w:r>
      <w:r w:rsidRPr="006F14EC">
        <w:rPr>
          <w:rFonts w:ascii="나눔고딕" w:eastAsia="나눔고딕" w:hAnsi="나눔고딕" w:hint="eastAsia"/>
        </w:rPr>
        <w:t xml:space="preserve"> 핵심 정보 위주로 간결하게 정리하여 사용자들이 쉽게 이해할 수 있도록 UI/UX 개선</w:t>
      </w:r>
    </w:p>
    <w:p w14:paraId="4875360B" w14:textId="77777777" w:rsidR="007C6E70" w:rsidRDefault="00000000" w:rsidP="007C6E70">
      <w:pPr>
        <w:keepNext/>
      </w:pPr>
      <w:r>
        <w:rPr>
          <w:noProof/>
        </w:rPr>
        <w:pict w14:anchorId="19FC55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156pt;visibility:visible;mso-wrap-style:square">
            <v:imagedata r:id="rId10" o:title=""/>
          </v:shape>
        </w:pict>
      </w:r>
    </w:p>
    <w:p w14:paraId="3480D3CF" w14:textId="10D1B9EE" w:rsidR="006F2C5F" w:rsidRDefault="007C6E70" w:rsidP="007C6E70">
      <w:pPr>
        <w:pStyle w:val="ac"/>
        <w:spacing w:after="180"/>
        <w:ind w:left="1200"/>
      </w:pPr>
      <w:bookmarkStart w:id="2" w:name="그림1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4D20">
        <w:rPr>
          <w:noProof/>
        </w:rPr>
        <w:t>1</w:t>
      </w:r>
      <w:r>
        <w:fldChar w:fldCharType="end"/>
      </w:r>
    </w:p>
    <w:bookmarkEnd w:id="2"/>
    <w:p w14:paraId="3E2D6901" w14:textId="77777777" w:rsidR="006F2C5F" w:rsidRDefault="006F2C5F" w:rsidP="006F2C5F"/>
    <w:p w14:paraId="0C3C2A97" w14:textId="0D6BBF5C" w:rsidR="006F2C5F" w:rsidRPr="006F14EC" w:rsidRDefault="006F2C5F" w:rsidP="005314D5">
      <w:pPr>
        <w:numPr>
          <w:ilvl w:val="0"/>
          <w:numId w:val="11"/>
        </w:numPr>
        <w:rPr>
          <w:rFonts w:ascii="나눔고딕" w:eastAsia="나눔고딕" w:hAnsi="나눔고딕"/>
          <w:b/>
          <w:bCs/>
        </w:rPr>
      </w:pPr>
      <w:r w:rsidRPr="006F14EC">
        <w:rPr>
          <w:rFonts w:ascii="나눔고딕" w:eastAsia="나눔고딕" w:hAnsi="나눔고딕" w:hint="eastAsia"/>
          <w:b/>
          <w:bCs/>
        </w:rPr>
        <w:t>아이디어(해결법) 요약</w:t>
      </w:r>
    </w:p>
    <w:p w14:paraId="551E6151" w14:textId="781A6269" w:rsidR="002F67D3" w:rsidRPr="006F14EC" w:rsidRDefault="002F67D3" w:rsidP="005314D5">
      <w:pPr>
        <w:numPr>
          <w:ilvl w:val="0"/>
          <w:numId w:val="10"/>
        </w:numPr>
        <w:rPr>
          <w:rFonts w:ascii="나눔고딕" w:eastAsia="나눔고딕" w:hAnsi="나눔고딕"/>
          <w:b/>
          <w:bCs/>
        </w:rPr>
      </w:pPr>
      <w:r w:rsidRPr="006F14EC">
        <w:rPr>
          <w:rFonts w:ascii="나눔고딕" w:eastAsia="나눔고딕" w:hAnsi="나눔고딕" w:hint="eastAsia"/>
          <w:b/>
          <w:bCs/>
        </w:rPr>
        <w:t>어떤 방법으로 해결을 시도할 것인가?</w:t>
      </w:r>
    </w:p>
    <w:p w14:paraId="2ADD7E40" w14:textId="77777777" w:rsidR="007C6E70" w:rsidRDefault="00000000" w:rsidP="007C6E70">
      <w:pPr>
        <w:keepNext/>
        <w:ind w:firstLineChars="200" w:firstLine="400"/>
      </w:pPr>
      <w:r>
        <w:rPr>
          <w:noProof/>
        </w:rPr>
        <w:pict w14:anchorId="3B3A2C02">
          <v:shape id="_x0000_i1026" type="#_x0000_t75" style="width:219pt;height:330.6pt;visibility:visible;mso-wrap-style:square">
            <v:imagedata r:id="rId11" o:title="" croptop="6099f" cropbottom="3947f" cropright="212f"/>
          </v:shape>
        </w:pict>
      </w:r>
    </w:p>
    <w:p w14:paraId="264E5270" w14:textId="7F3C1573" w:rsidR="003751A1" w:rsidRPr="002158B4" w:rsidRDefault="007C6E70" w:rsidP="007C6E70">
      <w:pPr>
        <w:pStyle w:val="ac"/>
        <w:spacing w:after="180"/>
        <w:ind w:left="1200"/>
        <w:rPr>
          <w:noProof/>
        </w:rPr>
      </w:pPr>
      <w:bookmarkStart w:id="3" w:name="그림2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4D20">
        <w:rPr>
          <w:noProof/>
        </w:rPr>
        <w:t>2</w:t>
      </w:r>
      <w:r>
        <w:fldChar w:fldCharType="end"/>
      </w:r>
    </w:p>
    <w:bookmarkEnd w:id="3"/>
    <w:p w14:paraId="6A4D8D0D" w14:textId="012FD3E3" w:rsidR="00F40B1B" w:rsidRPr="006F14EC" w:rsidRDefault="00661005" w:rsidP="005314D5">
      <w:pPr>
        <w:numPr>
          <w:ilvl w:val="0"/>
          <w:numId w:val="10"/>
        </w:numPr>
        <w:rPr>
          <w:rFonts w:ascii="나눔고딕" w:eastAsia="나눔고딕" w:hAnsi="나눔고딕"/>
          <w:b/>
          <w:bCs/>
        </w:rPr>
      </w:pPr>
      <w:r w:rsidRPr="006F14EC">
        <w:rPr>
          <w:rFonts w:ascii="나눔고딕" w:eastAsia="나눔고딕" w:hAnsi="나눔고딕" w:hint="eastAsia"/>
          <w:b/>
          <w:bCs/>
        </w:rPr>
        <w:lastRenderedPageBreak/>
        <w:t>사용자 중심에서 어떤 가치를 제공하고 싶은가?</w:t>
      </w:r>
    </w:p>
    <w:p w14:paraId="464C8991" w14:textId="6DA3E967" w:rsidR="00B6153E" w:rsidRPr="006F14EC" w:rsidRDefault="003F6F6D" w:rsidP="005314D5">
      <w:pPr>
        <w:numPr>
          <w:ilvl w:val="0"/>
          <w:numId w:val="13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/>
        </w:rPr>
        <w:t xml:space="preserve">색상 구분을 더욱 세분화하여 미세먼지 농도를 직관적으로 표현하고, 게이지 차트 및 도넛 차트를 활용해 정보를 효과적으로 전달한다. 또한, 오존 농도를 함께 </w:t>
      </w:r>
      <w:r w:rsidR="007C6E70">
        <w:rPr>
          <w:rFonts w:ascii="나눔고딕" w:eastAsia="나눔고딕" w:hAnsi="나눔고딕"/>
        </w:rPr>
        <w:br/>
      </w:r>
      <w:r w:rsidRPr="006F14EC">
        <w:rPr>
          <w:rFonts w:ascii="나눔고딕" w:eastAsia="나눔고딕" w:hAnsi="나눔고딕"/>
        </w:rPr>
        <w:t>제공하여 대기질을 종합적으로 파악할 수 있도록 한다.</w:t>
      </w:r>
    </w:p>
    <w:p w14:paraId="6DC8ADD4" w14:textId="3D21FA68" w:rsidR="00F40B1B" w:rsidRPr="006F14EC" w:rsidRDefault="00B6153E" w:rsidP="005314D5">
      <w:pPr>
        <w:numPr>
          <w:ilvl w:val="0"/>
          <w:numId w:val="13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/>
        </w:rPr>
        <w:t>폐 모양의 애니메이션을 활용해 미세먼지가 점점 축적되는 모습이나, 우리 몸에서 걸러지지 않고 호흡기에 영향을 미치는 과정을 직관적으로 보여준다.</w:t>
      </w:r>
    </w:p>
    <w:p w14:paraId="519770C5" w14:textId="1B0BFC22" w:rsidR="00F40B1B" w:rsidRPr="006F14EC" w:rsidRDefault="00DA4940" w:rsidP="005314D5">
      <w:pPr>
        <w:numPr>
          <w:ilvl w:val="0"/>
          <w:numId w:val="13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/>
        </w:rPr>
        <w:t xml:space="preserve">실내·실외 환경 및 기저질환자 등 사용자의 상황에 따라 세분화된 미세먼지 대응 </w:t>
      </w:r>
      <w:r w:rsidR="007C6E70">
        <w:rPr>
          <w:rFonts w:ascii="나눔고딕" w:eastAsia="나눔고딕" w:hAnsi="나눔고딕"/>
        </w:rPr>
        <w:br/>
      </w:r>
      <w:r w:rsidRPr="006F14EC">
        <w:rPr>
          <w:rFonts w:ascii="나눔고딕" w:eastAsia="나눔고딕" w:hAnsi="나눔고딕"/>
        </w:rPr>
        <w:t xml:space="preserve">방법을 제시한다. 환기 여부, 야외 활동 가능 여부 등 실생활과 밀접한 정보를 </w:t>
      </w:r>
      <w:r w:rsidR="007C6E70">
        <w:rPr>
          <w:rFonts w:ascii="나눔고딕" w:eastAsia="나눔고딕" w:hAnsi="나눔고딕"/>
        </w:rPr>
        <w:br/>
      </w:r>
      <w:r w:rsidRPr="006F14EC">
        <w:rPr>
          <w:rFonts w:ascii="나눔고딕" w:eastAsia="나눔고딕" w:hAnsi="나눔고딕"/>
        </w:rPr>
        <w:t>시각적으로 제공하여 사용자가 쉽게 이해하고 활용할 수 있도록 한다.</w:t>
      </w:r>
    </w:p>
    <w:p w14:paraId="6C829C3C" w14:textId="52605D38" w:rsidR="00826B10" w:rsidRDefault="002C5DA9" w:rsidP="002C5DA9">
      <w:pPr>
        <w:pStyle w:val="10"/>
        <w:spacing w:before="540" w:after="360"/>
        <w:rPr>
          <w:rFonts w:ascii="바탕체" w:eastAsia="바탕체" w:hAnsi="바탕체"/>
        </w:rPr>
      </w:pPr>
      <w:bookmarkStart w:id="4" w:name="_Toc194347249"/>
      <w:r w:rsidRPr="007F5A4C">
        <w:rPr>
          <w:rFonts w:ascii="바탕체" w:eastAsia="바탕체" w:hAnsi="바탕체" w:hint="eastAsia"/>
        </w:rPr>
        <w:t>이해당사자 인터뷰</w:t>
      </w:r>
      <w:r w:rsidR="00DC0FB9">
        <w:rPr>
          <w:rFonts w:ascii="바탕체" w:eastAsia="바탕체" w:hAnsi="바탕체" w:hint="eastAsia"/>
        </w:rPr>
        <w:t xml:space="preserve"> </w:t>
      </w:r>
      <w:r w:rsidRPr="007F5A4C">
        <w:rPr>
          <w:rFonts w:ascii="바탕체" w:eastAsia="바탕체" w:hAnsi="바탕체" w:hint="eastAsia"/>
        </w:rPr>
        <w:t>/ 설문</w:t>
      </w:r>
      <w:r w:rsidR="007F5A4C" w:rsidRPr="007F5A4C">
        <w:rPr>
          <w:rFonts w:ascii="바탕체" w:eastAsia="바탕체" w:hAnsi="바탕체" w:hint="eastAsia"/>
        </w:rPr>
        <w:t xml:space="preserve"> 인사이트</w:t>
      </w:r>
      <w:bookmarkEnd w:id="4"/>
    </w:p>
    <w:p w14:paraId="362AA01A" w14:textId="77777777" w:rsidR="002F0335" w:rsidRDefault="002F0335" w:rsidP="005314D5">
      <w:pPr>
        <w:numPr>
          <w:ilvl w:val="0"/>
          <w:numId w:val="9"/>
        </w:numPr>
        <w:rPr>
          <w:rFonts w:ascii="나눔고딕" w:eastAsia="나눔고딕" w:hAnsi="나눔고딕"/>
          <w:b/>
          <w:bCs/>
          <w:color w:val="000000"/>
        </w:rPr>
      </w:pPr>
      <w:r>
        <w:rPr>
          <w:rFonts w:ascii="나눔고딕" w:eastAsia="나눔고딕" w:hAnsi="나눔고딕" w:hint="eastAsia"/>
          <w:b/>
          <w:bCs/>
          <w:color w:val="000000"/>
        </w:rPr>
        <w:t>이해당사자 인터뷰/설문 정보</w:t>
      </w:r>
    </w:p>
    <w:p w14:paraId="1C4CDA6B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기간: 3/11~3/14</w:t>
      </w:r>
    </w:p>
    <w:p w14:paraId="4B63ED99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인원: 158명</w:t>
      </w:r>
    </w:p>
    <w:p w14:paraId="539EDF4C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목표: 미세먼지 데이터, 기존 서비스에 대한 기존 사용자들의 인식 및 불편함 조사</w:t>
      </w:r>
    </w:p>
    <w:p w14:paraId="10E942D9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질문 수: 13개</w:t>
      </w:r>
    </w:p>
    <w:p w14:paraId="5FB6494F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조사 도구: 구글 폼</w:t>
      </w:r>
    </w:p>
    <w:p w14:paraId="6F274AAA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수집 방식: 구글 폼 생성 후 SNS에 공유하여 사용자들의 의견 수집</w:t>
      </w:r>
    </w:p>
    <w:p w14:paraId="51685C56" w14:textId="77777777" w:rsidR="002F0335" w:rsidRPr="006F14EC" w:rsidRDefault="002F0335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>이해당사자 유형: 일반 사용자</w:t>
      </w:r>
    </w:p>
    <w:p w14:paraId="6E3A09B6" w14:textId="77777777" w:rsidR="007C6E70" w:rsidRDefault="00000000" w:rsidP="007C6E70">
      <w:pPr>
        <w:keepNext/>
      </w:pPr>
      <w:r>
        <w:rPr>
          <w:noProof/>
        </w:rPr>
        <w:pict w14:anchorId="261B35CF">
          <v:shape id="_x0000_i1027" type="#_x0000_t75" style="width:318.6pt;height:232.2pt;visibility:visible;mso-wrap-style:square">
            <v:imagedata r:id="rId12" o:title=""/>
          </v:shape>
        </w:pict>
      </w:r>
    </w:p>
    <w:p w14:paraId="5C1FC80F" w14:textId="79556BBE" w:rsidR="00DC7009" w:rsidRDefault="007C6E70" w:rsidP="007C6E70">
      <w:pPr>
        <w:pStyle w:val="ac"/>
        <w:spacing w:after="180"/>
        <w:ind w:left="1200"/>
        <w:rPr>
          <w:noProof/>
        </w:rPr>
      </w:pPr>
      <w:bookmarkStart w:id="5" w:name="그림3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4D20">
        <w:rPr>
          <w:noProof/>
        </w:rPr>
        <w:t>3</w:t>
      </w:r>
      <w:r>
        <w:fldChar w:fldCharType="end"/>
      </w:r>
    </w:p>
    <w:bookmarkEnd w:id="5"/>
    <w:p w14:paraId="6FCE14F2" w14:textId="77BCEE9F" w:rsidR="007F5A4C" w:rsidRDefault="007F5A4C" w:rsidP="007F5A4C"/>
    <w:p w14:paraId="63FB75E8" w14:textId="77777777" w:rsidR="006F14EC" w:rsidRDefault="006F14EC" w:rsidP="007F5A4C"/>
    <w:p w14:paraId="30DE497A" w14:textId="77777777" w:rsidR="009343CD" w:rsidRDefault="009343CD" w:rsidP="005314D5">
      <w:pPr>
        <w:numPr>
          <w:ilvl w:val="0"/>
          <w:numId w:val="9"/>
        </w:numPr>
        <w:rPr>
          <w:rFonts w:ascii="나눔고딕" w:eastAsia="나눔고딕" w:hAnsi="나눔고딕"/>
          <w:b/>
          <w:bCs/>
          <w:color w:val="000000"/>
        </w:rPr>
      </w:pPr>
      <w:r>
        <w:rPr>
          <w:rFonts w:ascii="나눔고딕" w:eastAsia="나눔고딕" w:hAnsi="나눔고딕" w:hint="eastAsia"/>
          <w:b/>
          <w:bCs/>
          <w:noProof/>
          <w:color w:val="000000"/>
        </w:rPr>
        <w:t>주요 질문 및 응답 요약</w:t>
      </w:r>
    </w:p>
    <w:p w14:paraId="5AB5933A" w14:textId="77777777" w:rsidR="009343CD" w:rsidRPr="006F14EC" w:rsidRDefault="009343CD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  <w:noProof/>
        </w:rPr>
        <w:t>평소 미세먼지 정보 확인 빈도: 가끔 확인함(45.6%), 거의 확인하지 않음(24.7%)</w:t>
      </w:r>
    </w:p>
    <w:p w14:paraId="02DE03F9" w14:textId="77777777" w:rsidR="009343CD" w:rsidRPr="006F14EC" w:rsidRDefault="009343CD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  <w:noProof/>
        </w:rPr>
        <w:t>주로 미세먼지 정보를 확인하는 방법: 스마트폰 기본 앱(55.1%), 네이버(43%)</w:t>
      </w:r>
    </w:p>
    <w:p w14:paraId="1A4B0A27" w14:textId="77777777" w:rsidR="009343CD" w:rsidRPr="006F14EC" w:rsidRDefault="009343CD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  <w:noProof/>
        </w:rPr>
        <w:t>미세먼지 정보 확인 이유: 환기 여부(30.4%), 일정 조정(29.1%)</w:t>
      </w:r>
    </w:p>
    <w:p w14:paraId="4BD13178" w14:textId="77777777" w:rsidR="009343CD" w:rsidRPr="006F14EC" w:rsidRDefault="009343CD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  <w:noProof/>
        </w:rPr>
        <w:t xml:space="preserve">현재 미세먼지 서비스의 불편함: </w:t>
      </w:r>
      <w:r w:rsidRPr="006F14EC">
        <w:rPr>
          <w:rFonts w:ascii="나눔고딕" w:eastAsia="나눔고딕" w:hAnsi="나눔고딕"/>
          <w:noProof/>
        </w:rPr>
        <w:br/>
      </w:r>
      <w:r w:rsidRPr="006F14EC">
        <w:rPr>
          <w:rFonts w:ascii="나눔고딕" w:eastAsia="나눔고딕" w:hAnsi="나눔고딕" w:hint="eastAsia"/>
          <w:noProof/>
        </w:rPr>
        <w:t>직관적이지 않은 표현(37.3%), 지역별 세부 정보 부족(20.9%)</w:t>
      </w:r>
    </w:p>
    <w:p w14:paraId="33639506" w14:textId="77777777" w:rsidR="009343CD" w:rsidRPr="006F14EC" w:rsidRDefault="009343CD" w:rsidP="005314D5">
      <w:pPr>
        <w:numPr>
          <w:ilvl w:val="1"/>
          <w:numId w:val="9"/>
        </w:numPr>
        <w:rPr>
          <w:rFonts w:ascii="나눔고딕" w:eastAsia="나눔고딕" w:hAnsi="나눔고딕"/>
        </w:rPr>
      </w:pPr>
      <w:r w:rsidRPr="006F14EC">
        <w:rPr>
          <w:rFonts w:ascii="나눔고딕" w:eastAsia="나눔고딕" w:hAnsi="나눔고딕" w:hint="eastAsia"/>
        </w:rPr>
        <w:t xml:space="preserve">미세먼지 수치에 대한 이해도: </w:t>
      </w:r>
      <w:r w:rsidRPr="006F14EC">
        <w:rPr>
          <w:rFonts w:ascii="나눔고딕" w:eastAsia="나눔고딕" w:hAnsi="나눔고딕"/>
        </w:rPr>
        <w:br/>
      </w:r>
      <w:r w:rsidRPr="006F14EC">
        <w:rPr>
          <w:rFonts w:ascii="나눔고딕" w:eastAsia="나눔고딕" w:hAnsi="나눔고딕" w:hint="eastAsia"/>
        </w:rPr>
        <w:t>숫자의 정확한 의미 모름(39.2%), 대략적인 의미를 알고 있음(29.7%)</w:t>
      </w:r>
    </w:p>
    <w:p w14:paraId="7003C7A9" w14:textId="77777777" w:rsidR="00BC1A96" w:rsidRDefault="00BC1A96" w:rsidP="007F5A4C"/>
    <w:p w14:paraId="5B4A9F89" w14:textId="77777777" w:rsidR="00EE1A01" w:rsidRPr="006F14EC" w:rsidRDefault="00EE1A01" w:rsidP="005314D5">
      <w:pPr>
        <w:numPr>
          <w:ilvl w:val="0"/>
          <w:numId w:val="9"/>
        </w:numPr>
        <w:rPr>
          <w:rFonts w:ascii="나눔고딕" w:eastAsia="나눔고딕" w:hAnsi="나눔고딕"/>
          <w:b/>
          <w:bCs/>
        </w:rPr>
      </w:pPr>
      <w:r w:rsidRPr="006F14EC">
        <w:rPr>
          <w:rFonts w:ascii="나눔고딕" w:eastAsia="나눔고딕" w:hAnsi="나눔고딕" w:hint="eastAsia"/>
          <w:b/>
          <w:bCs/>
        </w:rPr>
        <w:t>인사이트 정리(요약)</w:t>
      </w:r>
    </w:p>
    <w:tbl>
      <w:tblPr>
        <w:tblW w:w="8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1"/>
        <w:gridCol w:w="4351"/>
      </w:tblGrid>
      <w:tr w:rsidR="004219B7" w:rsidRPr="006F14EC" w14:paraId="2F0C514E" w14:textId="77777777">
        <w:tc>
          <w:tcPr>
            <w:tcW w:w="4351" w:type="dxa"/>
            <w:shd w:val="clear" w:color="auto" w:fill="auto"/>
          </w:tcPr>
          <w:p w14:paraId="7978E7E3" w14:textId="604FD533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주요 인사이트</w:t>
            </w:r>
          </w:p>
        </w:tc>
        <w:tc>
          <w:tcPr>
            <w:tcW w:w="4351" w:type="dxa"/>
            <w:shd w:val="clear" w:color="auto" w:fill="auto"/>
          </w:tcPr>
          <w:p w14:paraId="2E64EF25" w14:textId="71B2E1FC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세부사항</w:t>
            </w:r>
          </w:p>
        </w:tc>
      </w:tr>
      <w:tr w:rsidR="004219B7" w:rsidRPr="006F14EC" w14:paraId="29D9250C" w14:textId="77777777">
        <w:tc>
          <w:tcPr>
            <w:tcW w:w="4351" w:type="dxa"/>
            <w:shd w:val="clear" w:color="auto" w:fill="auto"/>
          </w:tcPr>
          <w:p w14:paraId="41A9A289" w14:textId="7694864A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미세먼지 정보는 행동 판단의 참고자료</w:t>
            </w:r>
          </w:p>
        </w:tc>
        <w:tc>
          <w:tcPr>
            <w:tcW w:w="4351" w:type="dxa"/>
            <w:shd w:val="clear" w:color="auto" w:fill="auto"/>
          </w:tcPr>
          <w:p w14:paraId="23CD499F" w14:textId="3AF0CDED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사용 빈도는 낮지만, ‘환기 여부’, ‘일정 조정’ 등 행동 결정에 직접적 영향을 줌</w:t>
            </w:r>
          </w:p>
        </w:tc>
      </w:tr>
      <w:tr w:rsidR="004219B7" w:rsidRPr="006F14EC" w14:paraId="71A29612" w14:textId="77777777">
        <w:tc>
          <w:tcPr>
            <w:tcW w:w="4351" w:type="dxa"/>
            <w:shd w:val="clear" w:color="auto" w:fill="auto"/>
          </w:tcPr>
          <w:p w14:paraId="26DB0F10" w14:textId="4318DF7B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기본 앱 의존도 매우 높음</w:t>
            </w:r>
          </w:p>
        </w:tc>
        <w:tc>
          <w:tcPr>
            <w:tcW w:w="4351" w:type="dxa"/>
            <w:shd w:val="clear" w:color="auto" w:fill="auto"/>
          </w:tcPr>
          <w:p w14:paraId="3CDD93EE" w14:textId="2C42381E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스마트폰 기본 날씨앱(55.1%)</w:t>
            </w:r>
            <w:r>
              <w:rPr>
                <w:rFonts w:ascii="나눔고딕" w:eastAsia="나눔고딕" w:hAnsi="나눔고딕" w:hint="eastAsia"/>
              </w:rPr>
              <w:t>과</w:t>
            </w:r>
            <w:r>
              <w:rPr>
                <w:rFonts w:ascii="나눔고딕" w:eastAsia="나눔고딕" w:hAnsi="나눔고딕"/>
              </w:rPr>
              <w:t xml:space="preserve"> 네이버(43%) 사용 → 전용 앱에 대한 유입 낮음</w:t>
            </w:r>
          </w:p>
        </w:tc>
      </w:tr>
      <w:tr w:rsidR="004219B7" w:rsidRPr="006F14EC" w14:paraId="05F0D2BC" w14:textId="77777777">
        <w:tc>
          <w:tcPr>
            <w:tcW w:w="4351" w:type="dxa"/>
            <w:shd w:val="clear" w:color="auto" w:fill="auto"/>
          </w:tcPr>
          <w:p w14:paraId="36FB6CC0" w14:textId="036FA6DA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미세먼지 확인 목적은 명확히 존재</w:t>
            </w:r>
          </w:p>
        </w:tc>
        <w:tc>
          <w:tcPr>
            <w:tcW w:w="4351" w:type="dxa"/>
            <w:shd w:val="clear" w:color="auto" w:fill="auto"/>
          </w:tcPr>
          <w:p w14:paraId="6687D5F8" w14:textId="6D60A567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사용자는 명확한 상황 판단 목적</w:t>
            </w:r>
            <w:r>
              <w:rPr>
                <w:rFonts w:ascii="나눔고딕" w:eastAsia="나눔고딕" w:hAnsi="나눔고딕"/>
              </w:rPr>
              <w:br/>
              <w:t xml:space="preserve">(예: </w:t>
            </w:r>
            <w:r>
              <w:rPr>
                <w:rFonts w:ascii="나눔고딕" w:eastAsia="나눔고딕" w:hAnsi="나눔고딕" w:hint="eastAsia"/>
              </w:rPr>
              <w:t>환기</w:t>
            </w:r>
            <w:r>
              <w:rPr>
                <w:rFonts w:ascii="나눔고딕" w:eastAsia="나눔고딕" w:hAnsi="나눔고딕"/>
              </w:rPr>
              <w:t xml:space="preserve"> 여부)을 가지고 정보를 탐색함</w:t>
            </w:r>
          </w:p>
        </w:tc>
      </w:tr>
      <w:tr w:rsidR="004219B7" w:rsidRPr="006F14EC" w14:paraId="0C855427" w14:textId="77777777">
        <w:tc>
          <w:tcPr>
            <w:tcW w:w="4351" w:type="dxa"/>
            <w:shd w:val="clear" w:color="auto" w:fill="auto"/>
          </w:tcPr>
          <w:p w14:paraId="73D93D4C" w14:textId="2FB640B4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기존 서비스 표현 방식 직관성 부족</w:t>
            </w:r>
          </w:p>
        </w:tc>
        <w:tc>
          <w:tcPr>
            <w:tcW w:w="4351" w:type="dxa"/>
            <w:shd w:val="clear" w:color="auto" w:fill="auto"/>
          </w:tcPr>
          <w:p w14:paraId="701189D0" w14:textId="7DDCFC99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수치·문자 중심 정보 </w:t>
            </w:r>
            <w:r>
              <w:rPr>
                <w:rFonts w:ascii="나눔고딕" w:eastAsia="나눔고딕" w:hAnsi="나눔고딕"/>
              </w:rPr>
              <w:br/>
              <w:t>→ “보기에 어렵다”는 피드백(37.3%) 다수</w:t>
            </w:r>
          </w:p>
        </w:tc>
      </w:tr>
      <w:tr w:rsidR="004219B7" w:rsidRPr="006F14EC" w14:paraId="0B1E8603" w14:textId="77777777">
        <w:tc>
          <w:tcPr>
            <w:tcW w:w="4351" w:type="dxa"/>
            <w:shd w:val="clear" w:color="auto" w:fill="auto"/>
          </w:tcPr>
          <w:p w14:paraId="18C3E7B8" w14:textId="21D3772A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수치 해석에 대한 이해도 낮음</w:t>
            </w:r>
          </w:p>
        </w:tc>
        <w:tc>
          <w:tcPr>
            <w:tcW w:w="4351" w:type="dxa"/>
            <w:shd w:val="clear" w:color="auto" w:fill="auto"/>
          </w:tcPr>
          <w:p w14:paraId="2E9D2EEC" w14:textId="488F4A38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응답자 다수가 숫자의 의미를 잘 모르며(39.2%), 체감형 정보에 대한 니즈 존재</w:t>
            </w:r>
          </w:p>
        </w:tc>
      </w:tr>
      <w:tr w:rsidR="004219B7" w:rsidRPr="006F14EC" w14:paraId="57EE7786" w14:textId="77777777">
        <w:tc>
          <w:tcPr>
            <w:tcW w:w="4351" w:type="dxa"/>
            <w:shd w:val="clear" w:color="auto" w:fill="auto"/>
          </w:tcPr>
          <w:p w14:paraId="1CA6A4D6" w14:textId="3C1F1685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세부 지역 정보 부족에 대한 불만 존재</w:t>
            </w:r>
          </w:p>
        </w:tc>
        <w:tc>
          <w:tcPr>
            <w:tcW w:w="4351" w:type="dxa"/>
            <w:shd w:val="clear" w:color="auto" w:fill="auto"/>
          </w:tcPr>
          <w:p w14:paraId="400E78EA" w14:textId="0FAFAD6F" w:rsidR="004219B7" w:rsidRDefault="004219B7" w:rsidP="004219B7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‘내 주변 공기’에 대한 정보가 부족하다는 응답(20.9%) 존재</w:t>
            </w:r>
          </w:p>
        </w:tc>
      </w:tr>
    </w:tbl>
    <w:p w14:paraId="73313764" w14:textId="77777777" w:rsidR="009343CD" w:rsidRDefault="009343CD" w:rsidP="007F5A4C"/>
    <w:p w14:paraId="3423DD9A" w14:textId="77777777" w:rsidR="006F14EC" w:rsidRDefault="006F14EC" w:rsidP="007F5A4C"/>
    <w:p w14:paraId="1941B3FF" w14:textId="77777777" w:rsidR="006F14EC" w:rsidRDefault="006F14EC" w:rsidP="007F5A4C"/>
    <w:p w14:paraId="5ACCAB5B" w14:textId="77777777" w:rsidR="006F14EC" w:rsidRDefault="006F14EC" w:rsidP="007F5A4C"/>
    <w:p w14:paraId="152741E9" w14:textId="77777777" w:rsidR="006F14EC" w:rsidRDefault="006F14EC" w:rsidP="007F5A4C"/>
    <w:p w14:paraId="18D4117B" w14:textId="77777777" w:rsidR="006F14EC" w:rsidRDefault="006F14EC" w:rsidP="007F5A4C"/>
    <w:p w14:paraId="54DE597C" w14:textId="77777777" w:rsidR="006F14EC" w:rsidRDefault="006F14EC" w:rsidP="007F5A4C"/>
    <w:p w14:paraId="76CCA8E5" w14:textId="77777777" w:rsidR="006F14EC" w:rsidRDefault="006F14EC" w:rsidP="007F5A4C"/>
    <w:p w14:paraId="69241ECF" w14:textId="77777777" w:rsidR="006F14EC" w:rsidRPr="00873404" w:rsidRDefault="006F14EC" w:rsidP="007F5A4C"/>
    <w:p w14:paraId="32659DA7" w14:textId="5E5ABAB3" w:rsidR="00C500BA" w:rsidRDefault="00C500BA" w:rsidP="00C500BA">
      <w:pPr>
        <w:pStyle w:val="10"/>
        <w:spacing w:before="540" w:after="360"/>
        <w:rPr>
          <w:rFonts w:ascii="바탕체" w:eastAsia="바탕체" w:hAnsi="바탕체"/>
        </w:rPr>
      </w:pPr>
      <w:bookmarkStart w:id="6" w:name="_Toc194347250"/>
      <w:r w:rsidRPr="00C500BA">
        <w:rPr>
          <w:rFonts w:ascii="바탕체" w:eastAsia="바탕체" w:hAnsi="바탕체" w:hint="eastAsia"/>
        </w:rPr>
        <w:lastRenderedPageBreak/>
        <w:t>기대 효과 및 향후 확장 가능성</w:t>
      </w:r>
      <w:bookmarkEnd w:id="6"/>
    </w:p>
    <w:p w14:paraId="4E7CE61F" w14:textId="62FED900" w:rsidR="00F113E8" w:rsidRDefault="00F113E8" w:rsidP="005314D5">
      <w:pPr>
        <w:numPr>
          <w:ilvl w:val="0"/>
          <w:numId w:val="12"/>
        </w:numPr>
        <w:snapToGrid w:val="0"/>
        <w:spacing w:before="24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 w:hint="eastAsia"/>
          <w:b/>
          <w:bCs/>
          <w:color w:val="000000"/>
          <w:szCs w:val="20"/>
        </w:rPr>
        <w:t>기대효과</w:t>
      </w:r>
      <w:r w:rsidR="005C466C">
        <w:rPr>
          <w:rFonts w:ascii="나눔고딕" w:eastAsia="나눔고딕" w:hAnsi="나눔고딕"/>
          <w:b/>
          <w:bCs/>
          <w:color w:val="000000"/>
          <w:szCs w:val="20"/>
        </w:rPr>
        <w:br/>
      </w:r>
    </w:p>
    <w:p w14:paraId="5BF4B130" w14:textId="77777777" w:rsidR="00F113E8" w:rsidRDefault="00F113E8" w:rsidP="005314D5">
      <w:pPr>
        <w:pStyle w:val="af8"/>
        <w:numPr>
          <w:ilvl w:val="0"/>
          <w:numId w:val="11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사용자 관점</w:t>
      </w:r>
    </w:p>
    <w:p w14:paraId="553E6337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직관적인 지도 기반 시각화를 통해 사용자가 거주 지역의 미세먼지 정보를 쉽게 확인 가능</w:t>
      </w:r>
    </w:p>
    <w:p w14:paraId="55711A95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게이지 차트 및 애니메이션을 통해 공기질 상태를 한눈에 파악 가능</w:t>
      </w:r>
    </w:p>
    <w:p w14:paraId="6F15ABA7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미세먼지 수치 및 단위(PM, ㎍/㎥ 등)의 의미를 쉽게 이해할 수 있도록 도움</w:t>
      </w:r>
    </w:p>
    <w:p w14:paraId="2D672A98" w14:textId="73D5C82A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개인 맞춤형 대처 방법(마스크 착용, 실내 공기 정화 방법 등) 제공으로 건강 보호에</w:t>
      </w:r>
      <w:r w:rsidR="00872EA3">
        <w:rPr>
          <w:rFonts w:ascii="나눔고딕" w:eastAsia="나눔고딕" w:hAnsi="나눔고딕"/>
          <w:b/>
          <w:bCs/>
          <w:color w:val="000000"/>
          <w:szCs w:val="20"/>
        </w:rPr>
        <w:br/>
      </w:r>
      <w:r>
        <w:rPr>
          <w:rFonts w:ascii="나눔고딕" w:eastAsia="나눔고딕" w:hAnsi="나눔고딕"/>
          <w:color w:val="000000"/>
          <w:szCs w:val="20"/>
        </w:rPr>
        <w:t>기여</w:t>
      </w:r>
    </w:p>
    <w:p w14:paraId="69D9C5AF" w14:textId="77777777" w:rsidR="00F113E8" w:rsidRDefault="00F113E8" w:rsidP="005314D5">
      <w:pPr>
        <w:pStyle w:val="af8"/>
        <w:numPr>
          <w:ilvl w:val="0"/>
          <w:numId w:val="11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사회적 관점</w:t>
      </w:r>
    </w:p>
    <w:p w14:paraId="6281BAD1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미세먼지로 인한 건강 피해 예방에 기여하여 공공 의료 비용 절감 효과 기대</w:t>
      </w:r>
    </w:p>
    <w:p w14:paraId="25E8C183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미세먼지에 대한 시민 인식을 높여 환경 문제에 대한 경각심 제고</w:t>
      </w:r>
    </w:p>
    <w:p w14:paraId="754663E5" w14:textId="0E4133FD" w:rsidR="00737195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교육 및 공공 서비스와 연계하여 환경 보호 캠페인 등에 활용 가능</w:t>
      </w:r>
    </w:p>
    <w:p w14:paraId="60A7EE4C" w14:textId="77777777" w:rsidR="00F113E8" w:rsidRDefault="00F113E8" w:rsidP="005314D5">
      <w:pPr>
        <w:pStyle w:val="af8"/>
        <w:numPr>
          <w:ilvl w:val="0"/>
          <w:numId w:val="11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기술적 관점</w:t>
      </w:r>
    </w:p>
    <w:p w14:paraId="256DBAA5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실시간 데이터 연동을 통한 신뢰성 높은 공기질 정보 제공</w:t>
      </w:r>
    </w:p>
    <w:p w14:paraId="7D9E0808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인터랙티브한 시각화 기술(지도 기반 색상 분류, 게이지 차트, 애니메이션)을 활용하여 데이터 활용도 증가</w:t>
      </w:r>
    </w:p>
    <w:p w14:paraId="32A70EAC" w14:textId="77777777" w:rsidR="00F113E8" w:rsidRDefault="00F113E8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IoT 센서 및 모바일 기기와 연동하여 맞춤형 환경 모니터링 서비스 확장 가능</w:t>
      </w:r>
    </w:p>
    <w:p w14:paraId="6826BCAC" w14:textId="77777777" w:rsidR="00C500BA" w:rsidRPr="006F14EC" w:rsidRDefault="00C500BA" w:rsidP="00C500BA">
      <w:pPr>
        <w:rPr>
          <w:rFonts w:ascii="나눔고딕" w:eastAsia="나눔고딕" w:hAnsi="나눔고딕"/>
        </w:rPr>
      </w:pPr>
    </w:p>
    <w:p w14:paraId="2AB82D22" w14:textId="77777777" w:rsidR="005C386A" w:rsidRDefault="005C386A" w:rsidP="005314D5">
      <w:pPr>
        <w:pStyle w:val="af8"/>
        <w:numPr>
          <w:ilvl w:val="0"/>
          <w:numId w:val="12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b/>
          <w:bCs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향후 확장 가능성</w:t>
      </w:r>
    </w:p>
    <w:p w14:paraId="76A83E13" w14:textId="77777777" w:rsidR="005C386A" w:rsidRDefault="005C386A" w:rsidP="005314D5">
      <w:pPr>
        <w:pStyle w:val="af8"/>
        <w:numPr>
          <w:ilvl w:val="0"/>
          <w:numId w:val="11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개인 맞춤형 서비스 추가</w:t>
      </w:r>
    </w:p>
    <w:p w14:paraId="2F625F1B" w14:textId="77777777" w:rsidR="005C386A" w:rsidRDefault="005C386A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사용자의 위치, 건강 상태(민감군 여부) 등을 고려한 맞춤형 미세먼지 경고 알림 서비스 개발 가능</w:t>
      </w:r>
    </w:p>
    <w:p w14:paraId="6BE7608E" w14:textId="77777777" w:rsidR="005C386A" w:rsidRDefault="005C386A" w:rsidP="005314D5">
      <w:pPr>
        <w:pStyle w:val="af8"/>
        <w:numPr>
          <w:ilvl w:val="0"/>
          <w:numId w:val="11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AI 기반 미세먼지 예측 시스템 개발</w:t>
      </w:r>
    </w:p>
    <w:p w14:paraId="267007F2" w14:textId="77777777" w:rsidR="005C386A" w:rsidRDefault="005C386A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머신러닝 모델을 활용하여 미세먼지 농도를 예측하고, 사용자에게 사전 경고 제공</w:t>
      </w:r>
    </w:p>
    <w:p w14:paraId="32ED992B" w14:textId="77777777" w:rsidR="005C386A" w:rsidRDefault="005C386A" w:rsidP="005314D5">
      <w:pPr>
        <w:pStyle w:val="af8"/>
        <w:numPr>
          <w:ilvl w:val="0"/>
          <w:numId w:val="11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/>
          <w:b/>
          <w:bCs/>
          <w:color w:val="000000"/>
          <w:szCs w:val="20"/>
        </w:rPr>
        <w:t>국내외 서비스 확장</w:t>
      </w:r>
    </w:p>
    <w:p w14:paraId="0787E493" w14:textId="4DA00CE0" w:rsidR="00C500BA" w:rsidRDefault="005C386A" w:rsidP="005314D5">
      <w:pPr>
        <w:pStyle w:val="af8"/>
        <w:numPr>
          <w:ilvl w:val="0"/>
          <w:numId w:val="10"/>
        </w:numPr>
        <w:adjustRightInd w:val="0"/>
        <w:snapToGrid w:val="0"/>
        <w:spacing w:after="180"/>
        <w:ind w:leftChars="0"/>
        <w:rPr>
          <w:rFonts w:ascii="나눔고딕" w:eastAsia="나눔고딕" w:hAnsi="나눔고딕"/>
          <w:color w:val="000000"/>
          <w:szCs w:val="20"/>
        </w:rPr>
      </w:pPr>
      <w:r>
        <w:rPr>
          <w:rFonts w:ascii="나눔고딕" w:eastAsia="나눔고딕" w:hAnsi="나눔고딕"/>
          <w:color w:val="000000"/>
          <w:szCs w:val="20"/>
        </w:rPr>
        <w:t>한국뿐만 아니라 다른 국가에서도 활용할 수 있도록 다국어 지원 및 글로벌 데이터</w:t>
      </w:r>
      <w:r>
        <w:rPr>
          <w:rFonts w:ascii="나눔고딕" w:eastAsia="나눔고딕" w:hAnsi="나눔고딕"/>
          <w:color w:val="000000"/>
          <w:szCs w:val="20"/>
        </w:rPr>
        <w:br/>
        <w:t>연동 가능</w:t>
      </w:r>
    </w:p>
    <w:p w14:paraId="748220E8" w14:textId="72F3B1E4" w:rsidR="00E92A09" w:rsidRDefault="00840D51" w:rsidP="00EA789B">
      <w:pPr>
        <w:pStyle w:val="10"/>
        <w:spacing w:before="540" w:after="360"/>
        <w:rPr>
          <w:rFonts w:ascii="바탕체" w:eastAsia="바탕체" w:hAnsi="바탕체"/>
        </w:rPr>
      </w:pPr>
      <w:bookmarkStart w:id="7" w:name="_Toc194347251"/>
      <w:r w:rsidRPr="007F5A4C">
        <w:rPr>
          <w:rFonts w:ascii="바탕체" w:eastAsia="바탕체" w:hAnsi="바탕체" w:hint="eastAsia"/>
        </w:rPr>
        <w:lastRenderedPageBreak/>
        <w:t>연구 개발의 추진전략 및 방법</w:t>
      </w:r>
      <w:bookmarkEnd w:id="7"/>
    </w:p>
    <w:p w14:paraId="36563410" w14:textId="4DE5DACD" w:rsidR="00EA789B" w:rsidRPr="00872EA3" w:rsidRDefault="00EA789B" w:rsidP="005314D5">
      <w:pPr>
        <w:numPr>
          <w:ilvl w:val="0"/>
          <w:numId w:val="7"/>
        </w:numPr>
        <w:rPr>
          <w:rFonts w:ascii="나눔고딕" w:eastAsia="나눔고딕" w:hAnsi="나눔고딕"/>
          <w:b/>
          <w:bCs/>
        </w:rPr>
      </w:pPr>
      <w:r w:rsidRPr="00872EA3">
        <w:rPr>
          <w:rFonts w:ascii="나눔고딕" w:eastAsia="나눔고딕" w:hAnsi="나눔고딕" w:hint="eastAsia"/>
          <w:b/>
          <w:bCs/>
        </w:rPr>
        <w:t>추진 일정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678"/>
        <w:gridCol w:w="2640"/>
      </w:tblGrid>
      <w:tr w:rsidR="00BA22DE" w:rsidRPr="00872EA3" w14:paraId="03B3872F" w14:textId="77777777">
        <w:tc>
          <w:tcPr>
            <w:tcW w:w="1384" w:type="dxa"/>
            <w:shd w:val="clear" w:color="auto" w:fill="auto"/>
          </w:tcPr>
          <w:p w14:paraId="470403C1" w14:textId="0AA75337" w:rsidR="00BA22DE" w:rsidRDefault="00EC3F6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기간</w:t>
            </w:r>
          </w:p>
        </w:tc>
        <w:tc>
          <w:tcPr>
            <w:tcW w:w="4678" w:type="dxa"/>
            <w:shd w:val="clear" w:color="auto" w:fill="auto"/>
          </w:tcPr>
          <w:p w14:paraId="0010E8CC" w14:textId="788ACFB8" w:rsidR="00BA22DE" w:rsidRDefault="00EC3F6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내용</w:t>
            </w:r>
          </w:p>
        </w:tc>
        <w:tc>
          <w:tcPr>
            <w:tcW w:w="2640" w:type="dxa"/>
            <w:shd w:val="clear" w:color="auto" w:fill="auto"/>
          </w:tcPr>
          <w:p w14:paraId="23BF79E2" w14:textId="25090CB7" w:rsidR="00BA22DE" w:rsidRDefault="00EC3F6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역할 분담</w:t>
            </w:r>
          </w:p>
        </w:tc>
      </w:tr>
      <w:tr w:rsidR="00EC3F63" w:rsidRPr="00872EA3" w14:paraId="7DCC6AFC" w14:textId="77777777">
        <w:tc>
          <w:tcPr>
            <w:tcW w:w="1384" w:type="dxa"/>
            <w:shd w:val="clear" w:color="auto" w:fill="auto"/>
          </w:tcPr>
          <w:p w14:paraId="12B7D1CF" w14:textId="7E5EB778" w:rsidR="00EC3F63" w:rsidRDefault="00EC3F6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4/2 ~ 4/8</w:t>
            </w:r>
          </w:p>
        </w:tc>
        <w:tc>
          <w:tcPr>
            <w:tcW w:w="4678" w:type="dxa"/>
            <w:shd w:val="clear" w:color="auto" w:fill="auto"/>
          </w:tcPr>
          <w:p w14:paraId="12ABE9CB" w14:textId="71B7B9E3" w:rsidR="009B4D86" w:rsidRDefault="00AF60A0" w:rsidP="00AF60A0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9B4D86">
              <w:rPr>
                <w:rFonts w:ascii="나눔고딕" w:eastAsia="나눔고딕" w:hAnsi="나눔고딕" w:hint="eastAsia"/>
              </w:rPr>
              <w:t xml:space="preserve">서비스 </w:t>
            </w:r>
            <w:r w:rsidR="008177D5">
              <w:rPr>
                <w:rFonts w:ascii="나눔고딕" w:eastAsia="나눔고딕" w:hAnsi="나눔고딕" w:hint="eastAsia"/>
              </w:rPr>
              <w:t>디자인</w:t>
            </w:r>
            <w:r w:rsidR="009B4D86">
              <w:rPr>
                <w:rFonts w:ascii="나눔고딕" w:eastAsia="나눔고딕" w:hAnsi="나눔고딕" w:hint="eastAsia"/>
              </w:rPr>
              <w:t xml:space="preserve"> 및 UI/UX 기획 </w:t>
            </w:r>
            <w:r w:rsidR="008177D5">
              <w:rPr>
                <w:rFonts w:ascii="나눔고딕" w:eastAsia="나눔고딕" w:hAnsi="나눔고딕" w:hint="eastAsia"/>
              </w:rPr>
              <w:t>(figma</w:t>
            </w:r>
            <w:r w:rsidR="009B4D86">
              <w:rPr>
                <w:rFonts w:ascii="나눔고딕" w:eastAsia="나눔고딕" w:hAnsi="나눔고딕" w:hint="eastAsia"/>
              </w:rPr>
              <w:t xml:space="preserve"> 활용</w:t>
            </w:r>
            <w:r w:rsidR="008177D5">
              <w:rPr>
                <w:rFonts w:ascii="나눔고딕" w:eastAsia="나눔고딕" w:hAnsi="나눔고딕" w:hint="eastAsia"/>
              </w:rPr>
              <w:t>)</w:t>
            </w:r>
          </w:p>
          <w:p w14:paraId="30F8A839" w14:textId="48B6A037" w:rsidR="00EC3F63" w:rsidRDefault="00AF60A0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 </w:t>
            </w:r>
            <w:r w:rsidR="008177D5">
              <w:rPr>
                <w:rFonts w:ascii="나눔고딕" w:eastAsia="나눔고딕" w:hAnsi="나눔고딕" w:hint="eastAsia"/>
              </w:rPr>
              <w:t xml:space="preserve">API </w:t>
            </w:r>
            <w:r w:rsidR="009B4D86">
              <w:rPr>
                <w:rFonts w:ascii="나눔고딕" w:eastAsia="나눔고딕" w:hAnsi="나눔고딕" w:hint="eastAsia"/>
              </w:rPr>
              <w:t>학습 및 주요 활용 방안 조사</w:t>
            </w:r>
          </w:p>
        </w:tc>
        <w:tc>
          <w:tcPr>
            <w:tcW w:w="2640" w:type="dxa"/>
            <w:shd w:val="clear" w:color="auto" w:fill="auto"/>
          </w:tcPr>
          <w:p w14:paraId="1A522537" w14:textId="77777777" w:rsidR="00EC3F63" w:rsidRDefault="006E118A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김경민, 심여민</w:t>
            </w:r>
          </w:p>
          <w:p w14:paraId="4E5A6B1F" w14:textId="54D11BA3" w:rsidR="006E118A" w:rsidRDefault="006E118A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김은수</w:t>
            </w:r>
          </w:p>
        </w:tc>
      </w:tr>
      <w:tr w:rsidR="00BA22DE" w:rsidRPr="00872EA3" w14:paraId="6AD27961" w14:textId="77777777">
        <w:tc>
          <w:tcPr>
            <w:tcW w:w="1384" w:type="dxa"/>
            <w:shd w:val="clear" w:color="auto" w:fill="auto"/>
          </w:tcPr>
          <w:p w14:paraId="1955BA0B" w14:textId="010D0915" w:rsidR="00BA22DE" w:rsidRDefault="00EC3F6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4/9 ~ 4/16</w:t>
            </w:r>
          </w:p>
        </w:tc>
        <w:tc>
          <w:tcPr>
            <w:tcW w:w="4678" w:type="dxa"/>
            <w:shd w:val="clear" w:color="auto" w:fill="auto"/>
          </w:tcPr>
          <w:p w14:paraId="03DF71E1" w14:textId="20E55AA7" w:rsidR="00BA22DE" w:rsidRDefault="00AF60A0" w:rsidP="00AF60A0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9B4D86">
              <w:rPr>
                <w:rFonts w:ascii="나눔고딕" w:eastAsia="나눔고딕" w:hAnsi="나눔고딕" w:hint="eastAsia"/>
              </w:rPr>
              <w:t xml:space="preserve">미세먼지 </w:t>
            </w:r>
            <w:r w:rsidR="008177D5">
              <w:rPr>
                <w:rFonts w:ascii="나눔고딕" w:eastAsia="나눔고딕" w:hAnsi="나눔고딕" w:hint="eastAsia"/>
              </w:rPr>
              <w:t>데이터 분석</w:t>
            </w:r>
            <w:r w:rsidR="009B4D86">
              <w:rPr>
                <w:rFonts w:ascii="나눔고딕" w:eastAsia="나눔고딕" w:hAnsi="나눔고딕" w:hint="eastAsia"/>
              </w:rPr>
              <w:t xml:space="preserve"> 및 전처리</w:t>
            </w:r>
          </w:p>
          <w:p w14:paraId="08CEF2AB" w14:textId="5409C903" w:rsidR="008177D5" w:rsidRDefault="00AF60A0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-</w:t>
            </w:r>
            <w:r w:rsidR="00B943AE">
              <w:rPr>
                <w:rFonts w:ascii="나눔고딕" w:eastAsia="나눔고딕" w:hAnsi="나눔고딕" w:hint="eastAsia"/>
              </w:rPr>
              <w:t xml:space="preserve"> </w:t>
            </w:r>
            <w:r w:rsidR="009B4D86">
              <w:rPr>
                <w:rFonts w:ascii="나눔고딕" w:eastAsia="나눔고딕" w:hAnsi="나눔고딕" w:hint="eastAsia"/>
              </w:rPr>
              <w:t>백엔드와 프론트엔드 연동 기획</w:t>
            </w:r>
          </w:p>
        </w:tc>
        <w:tc>
          <w:tcPr>
            <w:tcW w:w="2640" w:type="dxa"/>
            <w:shd w:val="clear" w:color="auto" w:fill="auto"/>
          </w:tcPr>
          <w:p w14:paraId="06404638" w14:textId="0F7064FF" w:rsidR="00BA22DE" w:rsidRDefault="002A054A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다같이</w:t>
            </w:r>
          </w:p>
        </w:tc>
      </w:tr>
      <w:tr w:rsidR="00BA22DE" w:rsidRPr="00872EA3" w14:paraId="10FF65E5" w14:textId="77777777">
        <w:tc>
          <w:tcPr>
            <w:tcW w:w="1384" w:type="dxa"/>
            <w:shd w:val="clear" w:color="auto" w:fill="auto"/>
          </w:tcPr>
          <w:p w14:paraId="2787706E" w14:textId="7A4FDF32" w:rsidR="00BA22DE" w:rsidRDefault="00EC3F6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4/17 ~ 4/30</w:t>
            </w:r>
          </w:p>
        </w:tc>
        <w:tc>
          <w:tcPr>
            <w:tcW w:w="4678" w:type="dxa"/>
            <w:shd w:val="clear" w:color="auto" w:fill="auto"/>
          </w:tcPr>
          <w:p w14:paraId="6760010C" w14:textId="71EFAB5E" w:rsidR="00BA22DE" w:rsidRDefault="002A054A" w:rsidP="002A054A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052DEA">
              <w:rPr>
                <w:rFonts w:ascii="나눔고딕" w:eastAsia="나눔고딕" w:hAnsi="나눔고딕" w:hint="eastAsia"/>
              </w:rPr>
              <w:t xml:space="preserve">프론트엔드 </w:t>
            </w:r>
            <w:r w:rsidR="009B4D86">
              <w:rPr>
                <w:rFonts w:ascii="나눔고딕" w:eastAsia="나눔고딕" w:hAnsi="나눔고딕" w:hint="eastAsia"/>
              </w:rPr>
              <w:t>기본 구조 설계 및 초기 개발</w:t>
            </w:r>
          </w:p>
          <w:p w14:paraId="08B4B8D7" w14:textId="4DA4C918" w:rsidR="009B4D86" w:rsidRDefault="002A054A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052DEA">
              <w:rPr>
                <w:rFonts w:ascii="나눔고딕" w:eastAsia="나눔고딕" w:hAnsi="나눔고딕" w:hint="eastAsia"/>
              </w:rPr>
              <w:t xml:space="preserve">세부 기능 </w:t>
            </w:r>
            <w:r w:rsidR="009B4D86">
              <w:rPr>
                <w:rFonts w:ascii="나눔고딕" w:eastAsia="나눔고딕" w:hAnsi="나눔고딕" w:hint="eastAsia"/>
              </w:rPr>
              <w:t>정의 및 역할 분배</w:t>
            </w:r>
          </w:p>
          <w:p w14:paraId="11F0FEE9" w14:textId="795AFD43" w:rsidR="009B4D86" w:rsidRDefault="002A054A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9B4D86">
              <w:rPr>
                <w:rFonts w:ascii="나눔고딕" w:eastAsia="나눔고딕" w:hAnsi="나눔고딕" w:hint="eastAsia"/>
              </w:rPr>
              <w:t>각 기능에 필요한 기술 조사 완료</w:t>
            </w:r>
          </w:p>
        </w:tc>
        <w:tc>
          <w:tcPr>
            <w:tcW w:w="2640" w:type="dxa"/>
            <w:shd w:val="clear" w:color="auto" w:fill="auto"/>
          </w:tcPr>
          <w:p w14:paraId="27707795" w14:textId="77777777" w:rsidR="00BA22DE" w:rsidRDefault="0075125B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김은수</w:t>
            </w:r>
          </w:p>
          <w:p w14:paraId="57F81285" w14:textId="77777777" w:rsidR="0075125B" w:rsidRDefault="00444B1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다같이</w:t>
            </w:r>
          </w:p>
          <w:p w14:paraId="656FE70A" w14:textId="6867A7EB" w:rsidR="00124A5B" w:rsidRDefault="00124A5B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개별로 각자 맡은 부분</w:t>
            </w:r>
          </w:p>
        </w:tc>
      </w:tr>
      <w:tr w:rsidR="00BA22DE" w:rsidRPr="00872EA3" w14:paraId="651F1B0E" w14:textId="77777777">
        <w:tc>
          <w:tcPr>
            <w:tcW w:w="1384" w:type="dxa"/>
            <w:shd w:val="clear" w:color="auto" w:fill="auto"/>
          </w:tcPr>
          <w:p w14:paraId="30F4ADF3" w14:textId="5C5C78CC" w:rsidR="00BA22DE" w:rsidRDefault="00004DA4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5/1 ~ 5/14</w:t>
            </w:r>
          </w:p>
        </w:tc>
        <w:tc>
          <w:tcPr>
            <w:tcW w:w="4678" w:type="dxa"/>
            <w:shd w:val="clear" w:color="auto" w:fill="auto"/>
          </w:tcPr>
          <w:p w14:paraId="1AA22CC0" w14:textId="77777777" w:rsidR="00BA22DE" w:rsidRDefault="009B4D86" w:rsidP="002A054A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개별 </w:t>
            </w:r>
            <w:r w:rsidR="00052DEA">
              <w:rPr>
                <w:rFonts w:ascii="나눔고딕" w:eastAsia="나눔고딕" w:hAnsi="나눔고딕" w:hint="eastAsia"/>
              </w:rPr>
              <w:t>기능 구현</w:t>
            </w:r>
          </w:p>
          <w:p w14:paraId="60242AEB" w14:textId="77777777" w:rsidR="00BB22DE" w:rsidRDefault="00BB22DE" w:rsidP="00BB22DE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91674E">
              <w:rPr>
                <w:rFonts w:ascii="나눔고딕" w:eastAsia="나눔고딕" w:hAnsi="나눔고딕" w:hint="eastAsia"/>
              </w:rPr>
              <w:t>미세먼지 지도 시각화</w:t>
            </w:r>
          </w:p>
          <w:p w14:paraId="66AA779A" w14:textId="77777777" w:rsidR="0091674E" w:rsidRDefault="0091674E" w:rsidP="00BB22DE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- 인체 모형 애니메이션</w:t>
            </w:r>
          </w:p>
          <w:p w14:paraId="35C2201D" w14:textId="0258C95E" w:rsidR="0091674E" w:rsidRDefault="0091674E" w:rsidP="00BB22DE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- 세분화된 행동 요령</w:t>
            </w:r>
            <w:r w:rsidR="006E1989">
              <w:rPr>
                <w:rFonts w:ascii="나눔고딕" w:eastAsia="나눔고딕" w:hAnsi="나눔고딕" w:hint="eastAsia"/>
              </w:rPr>
              <w:t xml:space="preserve"> 시각화</w:t>
            </w:r>
          </w:p>
        </w:tc>
        <w:tc>
          <w:tcPr>
            <w:tcW w:w="2640" w:type="dxa"/>
            <w:shd w:val="clear" w:color="auto" w:fill="auto"/>
          </w:tcPr>
          <w:p w14:paraId="05425154" w14:textId="6FEC88E3" w:rsidR="00BA22DE" w:rsidRDefault="00BA22DE" w:rsidP="00935031">
            <w:pPr>
              <w:rPr>
                <w:rFonts w:ascii="나눔고딕" w:eastAsia="나눔고딕" w:hAnsi="나눔고딕"/>
              </w:rPr>
            </w:pPr>
          </w:p>
          <w:p w14:paraId="42069F39" w14:textId="77777777" w:rsidR="0091674E" w:rsidRDefault="0091674E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심여민</w:t>
            </w:r>
          </w:p>
          <w:p w14:paraId="56564742" w14:textId="77777777" w:rsidR="0091674E" w:rsidRDefault="0091674E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김은수</w:t>
            </w:r>
          </w:p>
          <w:p w14:paraId="7356D465" w14:textId="3BB5FE62" w:rsidR="0091674E" w:rsidRDefault="0091674E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김경민</w:t>
            </w:r>
          </w:p>
        </w:tc>
      </w:tr>
      <w:tr w:rsidR="00BA22DE" w:rsidRPr="00872EA3" w14:paraId="6A90968E" w14:textId="77777777">
        <w:tc>
          <w:tcPr>
            <w:tcW w:w="1384" w:type="dxa"/>
            <w:shd w:val="clear" w:color="auto" w:fill="auto"/>
          </w:tcPr>
          <w:p w14:paraId="755DC55E" w14:textId="15514E73" w:rsidR="00BA22DE" w:rsidRDefault="00004DA4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5/15 ~ 5/19 </w:t>
            </w:r>
          </w:p>
        </w:tc>
        <w:tc>
          <w:tcPr>
            <w:tcW w:w="4678" w:type="dxa"/>
            <w:shd w:val="clear" w:color="auto" w:fill="auto"/>
          </w:tcPr>
          <w:p w14:paraId="2969ACD2" w14:textId="595A4982" w:rsidR="00BA22DE" w:rsidRDefault="002A054A" w:rsidP="002A054A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205DA1">
              <w:rPr>
                <w:rFonts w:ascii="나눔고딕" w:eastAsia="나눔고딕" w:hAnsi="나눔고딕" w:hint="eastAsia"/>
              </w:rPr>
              <w:t xml:space="preserve">발생한 </w:t>
            </w:r>
            <w:r w:rsidR="00052DEA">
              <w:rPr>
                <w:rFonts w:ascii="나눔고딕" w:eastAsia="나눔고딕" w:hAnsi="나눔고딕" w:hint="eastAsia"/>
              </w:rPr>
              <w:t xml:space="preserve">문제 </w:t>
            </w:r>
            <w:r w:rsidR="00205DA1">
              <w:rPr>
                <w:rFonts w:ascii="나눔고딕" w:eastAsia="나눔고딕" w:hAnsi="나눔고딕" w:hint="eastAsia"/>
              </w:rPr>
              <w:t xml:space="preserve">해결 </w:t>
            </w:r>
            <w:r w:rsidR="00052DEA">
              <w:rPr>
                <w:rFonts w:ascii="나눔고딕" w:eastAsia="나눔고딕" w:hAnsi="나눔고딕" w:hint="eastAsia"/>
              </w:rPr>
              <w:t xml:space="preserve">및 충돌 </w:t>
            </w:r>
            <w:r w:rsidR="00205DA1">
              <w:rPr>
                <w:rFonts w:ascii="나눔고딕" w:eastAsia="나눔고딕" w:hAnsi="나눔고딕" w:hint="eastAsia"/>
              </w:rPr>
              <w:t>조정</w:t>
            </w:r>
          </w:p>
        </w:tc>
        <w:tc>
          <w:tcPr>
            <w:tcW w:w="2640" w:type="dxa"/>
            <w:shd w:val="clear" w:color="auto" w:fill="auto"/>
          </w:tcPr>
          <w:p w14:paraId="5617CFED" w14:textId="383964F7" w:rsidR="00BA22DE" w:rsidRDefault="00444B1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다같이</w:t>
            </w:r>
          </w:p>
        </w:tc>
      </w:tr>
      <w:tr w:rsidR="00BA22DE" w:rsidRPr="00872EA3" w14:paraId="51CA4B4F" w14:textId="77777777">
        <w:tc>
          <w:tcPr>
            <w:tcW w:w="1384" w:type="dxa"/>
            <w:shd w:val="clear" w:color="auto" w:fill="auto"/>
          </w:tcPr>
          <w:p w14:paraId="47ECAF29" w14:textId="55164395" w:rsidR="00BA22DE" w:rsidRDefault="00004DA4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5/20 ~ 5/23</w:t>
            </w:r>
          </w:p>
        </w:tc>
        <w:tc>
          <w:tcPr>
            <w:tcW w:w="4678" w:type="dxa"/>
            <w:shd w:val="clear" w:color="auto" w:fill="auto"/>
          </w:tcPr>
          <w:p w14:paraId="64AB1736" w14:textId="5A76A4D6" w:rsidR="00BA22DE" w:rsidRDefault="002A054A" w:rsidP="002A054A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052DEA">
              <w:rPr>
                <w:rFonts w:ascii="나눔고딕" w:eastAsia="나눔고딕" w:hAnsi="나눔고딕" w:hint="eastAsia"/>
              </w:rPr>
              <w:t>사용자 테스트</w:t>
            </w:r>
            <w:r w:rsidR="00205DA1">
              <w:rPr>
                <w:rFonts w:ascii="나눔고딕" w:eastAsia="나눔고딕" w:hAnsi="나눔고딕" w:hint="eastAsia"/>
              </w:rPr>
              <w:t xml:space="preserve"> 진행 (UI/UX 점검 및 개선)</w:t>
            </w:r>
          </w:p>
          <w:p w14:paraId="5E088F1C" w14:textId="69A89566" w:rsidR="00EA789B" w:rsidRDefault="002A054A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EA789B">
              <w:rPr>
                <w:rFonts w:ascii="나눔고딕" w:eastAsia="나눔고딕" w:hAnsi="나눔고딕" w:hint="eastAsia"/>
              </w:rPr>
              <w:t>피드백 반영 및 최종 수정</w:t>
            </w:r>
          </w:p>
        </w:tc>
        <w:tc>
          <w:tcPr>
            <w:tcW w:w="2640" w:type="dxa"/>
            <w:shd w:val="clear" w:color="auto" w:fill="auto"/>
          </w:tcPr>
          <w:p w14:paraId="09670F80" w14:textId="063AE4AA" w:rsidR="00BA22DE" w:rsidRDefault="00444B1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다같이</w:t>
            </w:r>
          </w:p>
        </w:tc>
      </w:tr>
      <w:tr w:rsidR="00BA22DE" w:rsidRPr="00872EA3" w14:paraId="03E7BE34" w14:textId="77777777">
        <w:tc>
          <w:tcPr>
            <w:tcW w:w="1384" w:type="dxa"/>
            <w:shd w:val="clear" w:color="auto" w:fill="auto"/>
          </w:tcPr>
          <w:p w14:paraId="58B7FD2D" w14:textId="509A1824" w:rsidR="00BA22DE" w:rsidRDefault="00004DA4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5/24 ~ 5/31</w:t>
            </w:r>
          </w:p>
        </w:tc>
        <w:tc>
          <w:tcPr>
            <w:tcW w:w="4678" w:type="dxa"/>
            <w:shd w:val="clear" w:color="auto" w:fill="auto"/>
          </w:tcPr>
          <w:p w14:paraId="25787B45" w14:textId="1C9A44F2" w:rsidR="00BA22DE" w:rsidRDefault="002A054A" w:rsidP="002A054A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- </w:t>
            </w:r>
            <w:r w:rsidR="00052DEA">
              <w:rPr>
                <w:rFonts w:ascii="나눔고딕" w:eastAsia="나눔고딕" w:hAnsi="나눔고딕" w:hint="eastAsia"/>
              </w:rPr>
              <w:t>창의</w:t>
            </w:r>
            <w:r w:rsidR="00EA789B">
              <w:rPr>
                <w:rFonts w:ascii="나눔고딕" w:eastAsia="나눔고딕" w:hAnsi="나눔고딕" w:hint="eastAsia"/>
              </w:rPr>
              <w:t xml:space="preserve"> </w:t>
            </w:r>
            <w:r w:rsidR="00052DEA">
              <w:rPr>
                <w:rFonts w:ascii="나눔고딕" w:eastAsia="나눔고딕" w:hAnsi="나눔고딕" w:hint="eastAsia"/>
              </w:rPr>
              <w:t>축전 준비</w:t>
            </w:r>
          </w:p>
        </w:tc>
        <w:tc>
          <w:tcPr>
            <w:tcW w:w="2640" w:type="dxa"/>
            <w:shd w:val="clear" w:color="auto" w:fill="auto"/>
          </w:tcPr>
          <w:p w14:paraId="1A1DCA54" w14:textId="68C05018" w:rsidR="00BA22DE" w:rsidRDefault="00444B13" w:rsidP="0093503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다같이</w:t>
            </w:r>
          </w:p>
        </w:tc>
      </w:tr>
    </w:tbl>
    <w:p w14:paraId="720B86C7" w14:textId="77777777" w:rsidR="00935031" w:rsidRPr="00872EA3" w:rsidRDefault="00935031" w:rsidP="00935031">
      <w:pPr>
        <w:rPr>
          <w:rFonts w:ascii="나눔고딕" w:eastAsia="나눔고딕" w:hAnsi="나눔고딕"/>
        </w:rPr>
      </w:pPr>
    </w:p>
    <w:p w14:paraId="30B1E334" w14:textId="17083555" w:rsidR="00E67D0F" w:rsidRPr="00FA4A12" w:rsidRDefault="00E67D0F" w:rsidP="005314D5">
      <w:pPr>
        <w:numPr>
          <w:ilvl w:val="0"/>
          <w:numId w:val="7"/>
        </w:numPr>
        <w:rPr>
          <w:rFonts w:ascii="나눔고딕" w:eastAsia="나눔고딕" w:hAnsi="나눔고딕"/>
          <w:b/>
          <w:bCs/>
        </w:rPr>
      </w:pPr>
      <w:r w:rsidRPr="00FA4A12">
        <w:rPr>
          <w:rFonts w:ascii="나눔고딕" w:eastAsia="나눔고딕" w:hAnsi="나눔고딕" w:hint="eastAsia"/>
          <w:b/>
          <w:bCs/>
        </w:rPr>
        <w:t>정성적 목표</w:t>
      </w:r>
    </w:p>
    <w:p w14:paraId="68FDE811" w14:textId="5713E6D0" w:rsidR="00E67D0F" w:rsidRPr="00872EA3" w:rsidRDefault="00E67D0F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창의축전 출품 및 발표</w:t>
      </w:r>
    </w:p>
    <w:p w14:paraId="3065950D" w14:textId="624AAAE5" w:rsidR="00E67D0F" w:rsidRPr="00872EA3" w:rsidRDefault="00E67D0F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KCC 학회 논문 제출</w:t>
      </w:r>
    </w:p>
    <w:p w14:paraId="03A39827" w14:textId="77777777" w:rsidR="00E67D0F" w:rsidRPr="00872EA3" w:rsidRDefault="00E67D0F" w:rsidP="00E67D0F">
      <w:pPr>
        <w:rPr>
          <w:rFonts w:ascii="나눔고딕" w:eastAsia="나눔고딕" w:hAnsi="나눔고딕"/>
        </w:rPr>
      </w:pPr>
    </w:p>
    <w:p w14:paraId="1F17FDFA" w14:textId="163B7E58" w:rsidR="00E67D0F" w:rsidRPr="00FA4A12" w:rsidRDefault="00E67D0F" w:rsidP="005314D5">
      <w:pPr>
        <w:numPr>
          <w:ilvl w:val="0"/>
          <w:numId w:val="7"/>
        </w:numPr>
        <w:rPr>
          <w:rFonts w:ascii="나눔고딕" w:eastAsia="나눔고딕" w:hAnsi="나눔고딕"/>
          <w:b/>
          <w:bCs/>
        </w:rPr>
      </w:pPr>
      <w:r w:rsidRPr="00FA4A12">
        <w:rPr>
          <w:rFonts w:ascii="나눔고딕" w:eastAsia="나눔고딕" w:hAnsi="나눔고딕" w:hint="eastAsia"/>
          <w:b/>
          <w:bCs/>
        </w:rPr>
        <w:t>정량적 목표</w:t>
      </w:r>
    </w:p>
    <w:p w14:paraId="2E9E1599" w14:textId="54527207" w:rsidR="001324B2" w:rsidRPr="00872EA3" w:rsidRDefault="001324B2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사용자 피드백 3회 이상 받</w:t>
      </w:r>
      <w:r w:rsidR="00633050" w:rsidRPr="00872EA3">
        <w:rPr>
          <w:rFonts w:ascii="나눔고딕" w:eastAsia="나눔고딕" w:hAnsi="나눔고딕" w:hint="eastAsia"/>
        </w:rPr>
        <w:t>고 기능 개선</w:t>
      </w:r>
    </w:p>
    <w:p w14:paraId="0F722E8D" w14:textId="6A480E49" w:rsidR="001324B2" w:rsidRPr="00872EA3" w:rsidRDefault="001324B2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시각화 구현 3가지</w:t>
      </w:r>
      <w:r w:rsidR="007A135A" w:rsidRPr="00872EA3">
        <w:rPr>
          <w:rFonts w:ascii="나눔고딕" w:eastAsia="나눔고딕" w:hAnsi="나눔고딕" w:hint="eastAsia"/>
        </w:rPr>
        <w:t xml:space="preserve"> (미세먼지 지도, 인체 모형, 행동 요령)</w:t>
      </w:r>
    </w:p>
    <w:p w14:paraId="63AE5CC0" w14:textId="77777777" w:rsidR="00830028" w:rsidRPr="00872EA3" w:rsidRDefault="00830028" w:rsidP="00830028">
      <w:pPr>
        <w:rPr>
          <w:rFonts w:ascii="나눔고딕" w:eastAsia="나눔고딕" w:hAnsi="나눔고딕"/>
        </w:rPr>
      </w:pPr>
    </w:p>
    <w:p w14:paraId="498BC792" w14:textId="7A5C87D6" w:rsidR="00830028" w:rsidRPr="00FA4A12" w:rsidRDefault="00830028" w:rsidP="005314D5">
      <w:pPr>
        <w:numPr>
          <w:ilvl w:val="0"/>
          <w:numId w:val="7"/>
        </w:numPr>
        <w:rPr>
          <w:rFonts w:ascii="나눔고딕" w:eastAsia="나눔고딕" w:hAnsi="나눔고딕"/>
          <w:b/>
          <w:bCs/>
        </w:rPr>
      </w:pPr>
      <w:r w:rsidRPr="00FA4A12">
        <w:rPr>
          <w:rFonts w:ascii="나눔고딕" w:eastAsia="나눔고딕" w:hAnsi="나눔고딕" w:hint="eastAsia"/>
          <w:b/>
          <w:bCs/>
        </w:rPr>
        <w:t>연구개발 팀 구성</w:t>
      </w:r>
    </w:p>
    <w:p w14:paraId="4CF3FFFD" w14:textId="35D47054" w:rsidR="00B90213" w:rsidRPr="00872EA3" w:rsidRDefault="00B90213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 xml:space="preserve">전체적인 업무는 다같이 협력할 예정이며, </w:t>
      </w:r>
      <w:r w:rsidR="006234A1" w:rsidRPr="00872EA3">
        <w:rPr>
          <w:rFonts w:ascii="나눔고딕" w:eastAsia="나눔고딕" w:hAnsi="나눔고딕" w:hint="eastAsia"/>
        </w:rPr>
        <w:t xml:space="preserve">역할 분배가 필요한 부분은 각자 맡은 </w:t>
      </w:r>
      <w:r w:rsidR="007C6E70">
        <w:rPr>
          <w:rFonts w:ascii="나눔고딕" w:eastAsia="나눔고딕" w:hAnsi="나눔고딕"/>
        </w:rPr>
        <w:br/>
      </w:r>
      <w:r w:rsidR="006234A1" w:rsidRPr="00872EA3">
        <w:rPr>
          <w:rFonts w:ascii="나눔고딕" w:eastAsia="나눔고딕" w:hAnsi="나눔고딕" w:hint="eastAsia"/>
        </w:rPr>
        <w:t>부분을 주로 이끌어 갈 예정입니다.</w:t>
      </w:r>
    </w:p>
    <w:p w14:paraId="44C18E66" w14:textId="096D9500" w:rsidR="00830028" w:rsidRPr="00872EA3" w:rsidRDefault="00830028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김경민: 프로젝트 일정 관리,</w:t>
      </w:r>
      <w:r w:rsidR="006E1989" w:rsidRPr="00872EA3">
        <w:rPr>
          <w:rFonts w:ascii="나눔고딕" w:eastAsia="나눔고딕" w:hAnsi="나눔고딕" w:hint="eastAsia"/>
        </w:rPr>
        <w:t xml:space="preserve"> 세분화된 행동 요령 시각화</w:t>
      </w:r>
    </w:p>
    <w:p w14:paraId="6C2BF054" w14:textId="5751819C" w:rsidR="006E1989" w:rsidRPr="00872EA3" w:rsidRDefault="006E1989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김은수: 프론트엔드 구조 설계 및 UI 개발, 애니메이션 구현</w:t>
      </w:r>
    </w:p>
    <w:p w14:paraId="53881E18" w14:textId="46D71EF0" w:rsidR="006E1989" w:rsidRPr="00872EA3" w:rsidRDefault="006E1989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 xml:space="preserve">심여민: </w:t>
      </w:r>
      <w:r w:rsidR="001A7C68" w:rsidRPr="00872EA3">
        <w:rPr>
          <w:rFonts w:ascii="나눔고딕" w:eastAsia="나눔고딕" w:hAnsi="나눔고딕" w:hint="eastAsia"/>
        </w:rPr>
        <w:t>미세먼지 데이터 분석 및 지도 기반 시각화 구현</w:t>
      </w:r>
    </w:p>
    <w:p w14:paraId="68C3DF96" w14:textId="50CEDE04" w:rsidR="00364690" w:rsidRPr="00872EA3" w:rsidRDefault="00364690" w:rsidP="00364690">
      <w:pPr>
        <w:ind w:left="1160"/>
        <w:rPr>
          <w:rFonts w:ascii="나눔고딕" w:eastAsia="나눔고딕" w:hAnsi="나눔고딕"/>
        </w:rPr>
      </w:pPr>
    </w:p>
    <w:p w14:paraId="47BA7266" w14:textId="29666153" w:rsidR="00364690" w:rsidRPr="00FA4A12" w:rsidRDefault="00364690" w:rsidP="005314D5">
      <w:pPr>
        <w:numPr>
          <w:ilvl w:val="0"/>
          <w:numId w:val="7"/>
        </w:numPr>
        <w:rPr>
          <w:rFonts w:ascii="나눔고딕" w:eastAsia="나눔고딕" w:hAnsi="나눔고딕"/>
          <w:b/>
          <w:bCs/>
        </w:rPr>
      </w:pPr>
      <w:r w:rsidRPr="00FA4A12">
        <w:rPr>
          <w:rFonts w:ascii="나눔고딕" w:eastAsia="나눔고딕" w:hAnsi="나눔고딕" w:hint="eastAsia"/>
          <w:b/>
          <w:bCs/>
        </w:rPr>
        <w:lastRenderedPageBreak/>
        <w:t>협업 방식</w:t>
      </w:r>
    </w:p>
    <w:p w14:paraId="252CEA04" w14:textId="544BECD8" w:rsidR="00364690" w:rsidRPr="00872EA3" w:rsidRDefault="00364690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 xml:space="preserve">주간 미팅: 매주 진행 상황을 공유하고, 이슈 해결을 위한 논의를 </w:t>
      </w:r>
      <w:r w:rsidR="00C505D6" w:rsidRPr="00872EA3">
        <w:rPr>
          <w:rFonts w:ascii="나눔고딕" w:eastAsia="나눔고딕" w:hAnsi="나눔고딕" w:hint="eastAsia"/>
        </w:rPr>
        <w:t>진행</w:t>
      </w:r>
    </w:p>
    <w:p w14:paraId="65346E6C" w14:textId="3B7C13C1" w:rsidR="00C505D6" w:rsidRPr="00872EA3" w:rsidRDefault="00C505D6" w:rsidP="00C505D6">
      <w:pPr>
        <w:ind w:left="1160" w:firstLineChars="500" w:firstLine="940"/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(오프라인이 베이스이며 추가적으로 필요하면 온라인으로 진행)</w:t>
      </w:r>
    </w:p>
    <w:p w14:paraId="28167DED" w14:textId="7D43C161" w:rsidR="00C505D6" w:rsidRPr="00872EA3" w:rsidRDefault="003C697F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Github 활용: 코드 및 자료 관리를 위해 깃허브를 사용하여 협업</w:t>
      </w:r>
    </w:p>
    <w:p w14:paraId="78FD9740" w14:textId="35B0A17D" w:rsidR="003C697F" w:rsidRPr="00872EA3" w:rsidRDefault="003C697F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872EA3">
        <w:rPr>
          <w:rFonts w:ascii="나눔고딕" w:eastAsia="나눔고딕" w:hAnsi="나눔고딕" w:hint="eastAsia"/>
        </w:rPr>
        <w:t>Notion 활용: 각자의 진행 상황을 정리하고 프로젝트 내</w:t>
      </w:r>
      <w:r w:rsidR="00532E17">
        <w:rPr>
          <w:rFonts w:ascii="나눔고딕" w:eastAsia="나눔고딕" w:hAnsi="나눔고딕" w:hint="eastAsia"/>
        </w:rPr>
        <w:t>용</w:t>
      </w:r>
      <w:r w:rsidRPr="00872EA3">
        <w:rPr>
          <w:rFonts w:ascii="나눔고딕" w:eastAsia="나눔고딕" w:hAnsi="나눔고딕" w:hint="eastAsia"/>
        </w:rPr>
        <w:t>을 체계적으로 관리</w:t>
      </w:r>
    </w:p>
    <w:p w14:paraId="230AB96A" w14:textId="77777777" w:rsidR="00982E39" w:rsidRPr="00982E39" w:rsidRDefault="00982E39" w:rsidP="00982E39">
      <w:pPr>
        <w:pStyle w:val="10"/>
        <w:spacing w:before="540" w:after="360"/>
        <w:rPr>
          <w:rFonts w:ascii="바탕체" w:eastAsia="바탕체" w:hAnsi="바탕체"/>
        </w:rPr>
      </w:pPr>
      <w:bookmarkStart w:id="8" w:name="_Toc193878651"/>
      <w:bookmarkStart w:id="9" w:name="_Toc194347252"/>
      <w:r w:rsidRPr="00982E39">
        <w:rPr>
          <w:rFonts w:ascii="바탕체" w:eastAsia="바탕체" w:hAnsi="바탕체"/>
        </w:rPr>
        <w:t>AI</w:t>
      </w:r>
      <w:r w:rsidRPr="00982E39">
        <w:rPr>
          <w:rFonts w:ascii="바탕체" w:eastAsia="바탕체" w:hAnsi="바탕체" w:hint="eastAsia"/>
        </w:rPr>
        <w:t xml:space="preserve"> 도구 활용 정보</w:t>
      </w:r>
      <w:bookmarkEnd w:id="8"/>
      <w:bookmarkEnd w:id="9"/>
    </w:p>
    <w:tbl>
      <w:tblPr>
        <w:tblW w:w="0" w:type="auto"/>
        <w:tblLook w:val="04A0" w:firstRow="1" w:lastRow="0" w:firstColumn="1" w:lastColumn="0" w:noHBand="0" w:noVBand="1"/>
      </w:tblPr>
      <w:tblGrid>
        <w:gridCol w:w="1101"/>
        <w:gridCol w:w="7601"/>
      </w:tblGrid>
      <w:tr w:rsidR="00982E39" w:rsidRPr="00982E39" w14:paraId="2B4455CD" w14:textId="77777777" w:rsidTr="00A07C05">
        <w:tc>
          <w:tcPr>
            <w:tcW w:w="1101" w:type="dxa"/>
            <w:tcBorders>
              <w:top w:val="double" w:sz="4" w:space="0" w:color="auto"/>
              <w:bottom w:val="single" w:sz="4" w:space="0" w:color="000000"/>
              <w:right w:val="nil"/>
            </w:tcBorders>
            <w:shd w:val="clear" w:color="auto" w:fill="FFFFFF"/>
          </w:tcPr>
          <w:p w14:paraId="6D77D279" w14:textId="77777777" w:rsidR="00982E39" w:rsidRPr="00FA4A12" w:rsidRDefault="00982E39" w:rsidP="00A07C05">
            <w:pPr>
              <w:jc w:val="right"/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</w:pPr>
            <w:r w:rsidRPr="00FA4A12"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  <w:t>사용 도구</w:t>
            </w:r>
          </w:p>
        </w:tc>
        <w:tc>
          <w:tcPr>
            <w:tcW w:w="7601" w:type="dxa"/>
            <w:tcBorders>
              <w:top w:val="double" w:sz="4" w:space="0" w:color="auto"/>
              <w:bottom w:val="single" w:sz="4" w:space="0" w:color="000000"/>
            </w:tcBorders>
            <w:shd w:val="clear" w:color="auto" w:fill="FFFFFF"/>
          </w:tcPr>
          <w:p w14:paraId="28D26A4A" w14:textId="1F0227F7" w:rsidR="00982E39" w:rsidRPr="00FA4A12" w:rsidRDefault="00DB6362" w:rsidP="00A07C05">
            <w:pPr>
              <w:rPr>
                <w:rFonts w:ascii="나눔고딕" w:eastAsia="나눔고딕" w:hAnsi="나눔고딕"/>
                <w:i/>
                <w:iCs/>
                <w:color w:val="0070C0"/>
                <w:szCs w:val="20"/>
              </w:rPr>
            </w:pPr>
            <w:r w:rsidRPr="00FA4A12">
              <w:rPr>
                <w:rFonts w:ascii="나눔고딕" w:eastAsia="나눔고딕" w:hAnsi="나눔고딕" w:hint="eastAsia"/>
                <w:szCs w:val="20"/>
              </w:rPr>
              <w:t>GPT-4(유료 버전)</w:t>
            </w:r>
          </w:p>
        </w:tc>
      </w:tr>
      <w:tr w:rsidR="00437556" w:rsidRPr="00982E39" w14:paraId="698E1305" w14:textId="77777777" w:rsidTr="00A07C05"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 w14:paraId="779C66CC" w14:textId="77777777" w:rsidR="00437556" w:rsidRPr="00FA4A12" w:rsidRDefault="00437556" w:rsidP="00437556">
            <w:pPr>
              <w:jc w:val="right"/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</w:pPr>
            <w:r w:rsidRPr="00FA4A12">
              <w:rPr>
                <w:rFonts w:ascii="나눔고딕" w:eastAsia="나눔고딕" w:hAnsi="나눔고딕" w:cs="Arial" w:hint="eastAsia"/>
                <w:i/>
                <w:iCs/>
                <w:color w:val="000000"/>
                <w:sz w:val="18"/>
                <w:szCs w:val="16"/>
              </w:rPr>
              <w:t>사용 목적</w:t>
            </w:r>
          </w:p>
        </w:tc>
        <w:tc>
          <w:tcPr>
            <w:tcW w:w="7601" w:type="dxa"/>
            <w:shd w:val="clear" w:color="auto" w:fill="CCCCCC"/>
          </w:tcPr>
          <w:p w14:paraId="46208B55" w14:textId="3B5BBEDF" w:rsidR="00437556" w:rsidRPr="00FA4A12" w:rsidRDefault="00437556" w:rsidP="00437556">
            <w:pPr>
              <w:rPr>
                <w:rFonts w:ascii="나눔고딕" w:eastAsia="나눔고딕" w:hAnsi="나눔고딕"/>
                <w:i/>
                <w:iCs/>
                <w:color w:val="0070C0"/>
              </w:rPr>
            </w:pPr>
            <w:r w:rsidRPr="00FA4A12">
              <w:rPr>
                <w:rFonts w:ascii="나눔고딕" w:eastAsia="나눔고딕" w:hAnsi="나눔고딕"/>
              </w:rPr>
              <w:t xml:space="preserve">인터뷰 질문 초안 작성, 문장 흐름 정리, </w:t>
            </w:r>
            <w:r w:rsidRPr="00FA4A12">
              <w:rPr>
                <w:rFonts w:ascii="나눔고딕" w:eastAsia="나눔고딕" w:hAnsi="나눔고딕" w:hint="eastAsia"/>
              </w:rPr>
              <w:t>현재 진행 상황 요약</w:t>
            </w:r>
          </w:p>
        </w:tc>
      </w:tr>
      <w:tr w:rsidR="00982E39" w:rsidRPr="00982E39" w14:paraId="5C72C8A2" w14:textId="77777777" w:rsidTr="00A07C05"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 w14:paraId="0A7C8A2D" w14:textId="77777777" w:rsidR="00982E39" w:rsidRPr="00FA4A12" w:rsidRDefault="00982E39" w:rsidP="00A07C05">
            <w:pPr>
              <w:jc w:val="right"/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</w:pPr>
            <w:r w:rsidRPr="00FA4A12"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  <w:t xml:space="preserve">프롬프트 </w:t>
            </w:r>
          </w:p>
        </w:tc>
        <w:tc>
          <w:tcPr>
            <w:tcW w:w="7601" w:type="dxa"/>
            <w:shd w:val="clear" w:color="auto" w:fill="auto"/>
          </w:tcPr>
          <w:p w14:paraId="7B4A67DE" w14:textId="77777777" w:rsidR="007F048C" w:rsidRDefault="007F048C" w:rsidP="005314D5">
            <w:pPr>
              <w:numPr>
                <w:ilvl w:val="0"/>
                <w:numId w:val="5"/>
              </w:numPr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 xml:space="preserve">일반 사용자들이 미세먼지에 대해 얼마나 이해하고 있는지 </w:t>
            </w:r>
            <w:r>
              <w:rPr>
                <w:rFonts w:ascii="나눔고딕" w:eastAsia="나눔고딕" w:hAnsi="나눔고딕"/>
                <w:color w:val="000000"/>
              </w:rPr>
              <w:br/>
            </w:r>
            <w:r>
              <w:rPr>
                <w:rFonts w:ascii="나눔고딕" w:eastAsia="나눔고딕" w:hAnsi="나눔고딕" w:hint="eastAsia"/>
                <w:color w:val="000000"/>
              </w:rPr>
              <w:t>알 수 있는 질문 3개 정도를 알려줘</w:t>
            </w:r>
          </w:p>
          <w:p w14:paraId="707FBB3D" w14:textId="77777777" w:rsidR="007F048C" w:rsidRDefault="007F048C" w:rsidP="005314D5">
            <w:pPr>
              <w:numPr>
                <w:ilvl w:val="0"/>
                <w:numId w:val="5"/>
              </w:numPr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우리의 지금 진행 상황을 바탕으로 문제정의서 개요를 작성해줘</w:t>
            </w:r>
          </w:p>
          <w:p w14:paraId="6F3EFC48" w14:textId="77777777" w:rsidR="007F048C" w:rsidRDefault="007F048C" w:rsidP="005314D5">
            <w:pPr>
              <w:numPr>
                <w:ilvl w:val="0"/>
                <w:numId w:val="5"/>
              </w:numPr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/>
                <w:color w:val="000000"/>
              </w:rPr>
              <w:t>디자인 브레인스토밍</w:t>
            </w:r>
            <w:r>
              <w:rPr>
                <w:rFonts w:ascii="나눔고딕" w:eastAsia="나눔고딕" w:hAnsi="나눔고딕" w:hint="eastAsia"/>
                <w:color w:val="000000"/>
              </w:rPr>
              <w:t>에서 시각화와 관련된</w:t>
            </w:r>
            <w:r>
              <w:rPr>
                <w:rFonts w:ascii="나눔고딕" w:eastAsia="나눔고딕" w:hAnsi="나눔고딕"/>
                <w:color w:val="000000"/>
              </w:rPr>
              <w:t xml:space="preserve"> 아이디어 </w:t>
            </w:r>
            <w:r>
              <w:rPr>
                <w:rFonts w:ascii="나눔고딕" w:eastAsia="나눔고딕" w:hAnsi="나눔고딕" w:hint="eastAsia"/>
                <w:color w:val="000000"/>
              </w:rPr>
              <w:t>5</w:t>
            </w:r>
            <w:r>
              <w:rPr>
                <w:rFonts w:ascii="나눔고딕" w:eastAsia="나눔고딕" w:hAnsi="나눔고딕"/>
                <w:color w:val="000000"/>
              </w:rPr>
              <w:t>개 제안해줘</w:t>
            </w:r>
          </w:p>
          <w:p w14:paraId="76D820E4" w14:textId="5E61505D" w:rsidR="00982E39" w:rsidRDefault="007F048C" w:rsidP="005314D5">
            <w:pPr>
              <w:numPr>
                <w:ilvl w:val="0"/>
                <w:numId w:val="5"/>
              </w:numPr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우리가 적은 내용을 문맥과 문법을 고려해서 다듬어줘</w:t>
            </w:r>
          </w:p>
        </w:tc>
      </w:tr>
      <w:tr w:rsidR="002A7474" w:rsidRPr="00982E39" w14:paraId="1DEDACA0" w14:textId="77777777" w:rsidTr="00A07C05"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 w14:paraId="3A87C7CB" w14:textId="77777777" w:rsidR="002A7474" w:rsidRPr="00FA4A12" w:rsidRDefault="002A7474" w:rsidP="002A7474">
            <w:pPr>
              <w:jc w:val="right"/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</w:pPr>
            <w:r w:rsidRPr="00FA4A12">
              <w:rPr>
                <w:rFonts w:ascii="나눔고딕" w:eastAsia="나눔고딕" w:hAnsi="나눔고딕" w:cs="Arial" w:hint="eastAsia"/>
                <w:i/>
                <w:iCs/>
                <w:color w:val="000000"/>
                <w:sz w:val="18"/>
                <w:szCs w:val="16"/>
              </w:rPr>
              <w:t>반영 위치</w:t>
            </w:r>
          </w:p>
        </w:tc>
        <w:tc>
          <w:tcPr>
            <w:tcW w:w="7601" w:type="dxa"/>
            <w:shd w:val="clear" w:color="auto" w:fill="CCCCCC"/>
          </w:tcPr>
          <w:p w14:paraId="6C729299" w14:textId="2F729255" w:rsidR="002A7474" w:rsidRDefault="002A7474" w:rsidP="005314D5">
            <w:pPr>
              <w:numPr>
                <w:ilvl w:val="0"/>
                <w:numId w:val="6"/>
              </w:numPr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/>
                <w:color w:val="000000"/>
              </w:rPr>
              <w:t>인터뷰 질문 목록 (p.</w:t>
            </w:r>
            <w:r w:rsidR="007238CC">
              <w:rPr>
                <w:rFonts w:ascii="나눔고딕" w:eastAsia="나눔고딕" w:hAnsi="나눔고딕" w:hint="eastAsia"/>
                <w:color w:val="000000"/>
              </w:rPr>
              <w:t>9</w:t>
            </w:r>
            <w:r>
              <w:rPr>
                <w:rFonts w:ascii="나눔고딕" w:eastAsia="나눔고딕" w:hAnsi="나눔고딕"/>
                <w:color w:val="000000"/>
              </w:rPr>
              <w:t>)</w:t>
            </w:r>
          </w:p>
          <w:p w14:paraId="0F5DD629" w14:textId="026EE67B" w:rsidR="002A7474" w:rsidRDefault="002A7474" w:rsidP="005314D5">
            <w:pPr>
              <w:numPr>
                <w:ilvl w:val="0"/>
                <w:numId w:val="6"/>
              </w:numPr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문제 정의서 전체 문맥</w:t>
            </w:r>
          </w:p>
        </w:tc>
      </w:tr>
      <w:tr w:rsidR="002A7474" w:rsidRPr="00982E39" w14:paraId="3AC627D9" w14:textId="77777777" w:rsidTr="00A07C05">
        <w:tc>
          <w:tcPr>
            <w:tcW w:w="1101" w:type="dxa"/>
            <w:tcBorders>
              <w:bottom w:val="double" w:sz="4" w:space="0" w:color="auto"/>
              <w:right w:val="single" w:sz="4" w:space="0" w:color="000000"/>
            </w:tcBorders>
            <w:shd w:val="clear" w:color="auto" w:fill="FFFFFF"/>
          </w:tcPr>
          <w:p w14:paraId="420445C6" w14:textId="77777777" w:rsidR="002A7474" w:rsidRPr="00FA4A12" w:rsidRDefault="002A7474" w:rsidP="002A7474">
            <w:pPr>
              <w:jc w:val="right"/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</w:pPr>
            <w:r w:rsidRPr="00FA4A12">
              <w:rPr>
                <w:rFonts w:ascii="나눔고딕" w:eastAsia="나눔고딕" w:hAnsi="나눔고딕" w:cs="Arial" w:hint="eastAsia"/>
                <w:i/>
                <w:iCs/>
                <w:color w:val="000000"/>
                <w:sz w:val="18"/>
                <w:szCs w:val="16"/>
              </w:rPr>
              <w:t xml:space="preserve">수작업 </w:t>
            </w:r>
          </w:p>
          <w:p w14:paraId="38F599FE" w14:textId="77777777" w:rsidR="002A7474" w:rsidRPr="00FA4A12" w:rsidRDefault="002A7474" w:rsidP="002A7474">
            <w:pPr>
              <w:jc w:val="right"/>
              <w:rPr>
                <w:rFonts w:ascii="나눔고딕" w:eastAsia="나눔고딕" w:hAnsi="나눔고딕" w:cs="Arial"/>
                <w:i/>
                <w:iCs/>
                <w:color w:val="000000"/>
                <w:sz w:val="18"/>
                <w:szCs w:val="16"/>
              </w:rPr>
            </w:pPr>
            <w:r w:rsidRPr="00FA4A12">
              <w:rPr>
                <w:rFonts w:ascii="나눔고딕" w:eastAsia="나눔고딕" w:hAnsi="나눔고딕" w:cs="Arial" w:hint="eastAsia"/>
                <w:i/>
                <w:iCs/>
                <w:color w:val="000000"/>
                <w:sz w:val="18"/>
                <w:szCs w:val="16"/>
              </w:rPr>
              <w:t>수정</w:t>
            </w:r>
          </w:p>
        </w:tc>
        <w:tc>
          <w:tcPr>
            <w:tcW w:w="7601" w:type="dxa"/>
            <w:tcBorders>
              <w:bottom w:val="double" w:sz="4" w:space="0" w:color="auto"/>
            </w:tcBorders>
            <w:shd w:val="clear" w:color="auto" w:fill="auto"/>
          </w:tcPr>
          <w:p w14:paraId="41216FAD" w14:textId="1CDE95F7" w:rsidR="002A7474" w:rsidRPr="00FA4A12" w:rsidRDefault="00353FAE" w:rsidP="002A7474">
            <w:pPr>
              <w:rPr>
                <w:rFonts w:ascii="나눔고딕" w:eastAsia="나눔고딕" w:hAnsi="나눔고딕"/>
                <w:i/>
                <w:iCs/>
                <w:color w:val="0070C0"/>
              </w:rPr>
            </w:pPr>
            <w:r w:rsidRPr="00FA4A12">
              <w:rPr>
                <w:rFonts w:ascii="나눔고딕" w:eastAsia="나눔고딕" w:hAnsi="나눔고딕" w:hint="eastAsia"/>
              </w:rPr>
              <w:t xml:space="preserve">있음(문맥 최정 점검 및 추가 수정, 인터뷰 질문 최종 선택, </w:t>
            </w:r>
            <w:r w:rsidRPr="00FA4A12">
              <w:rPr>
                <w:rFonts w:ascii="나눔고딕" w:eastAsia="나눔고딕" w:hAnsi="나눔고딕"/>
              </w:rPr>
              <w:br/>
            </w:r>
            <w:r w:rsidRPr="00FA4A12">
              <w:rPr>
                <w:rFonts w:ascii="나눔고딕" w:eastAsia="나눔고딕" w:hAnsi="나눔고딕" w:hint="eastAsia"/>
              </w:rPr>
              <w:t>브레인스토밍 아이디어 추가 고려)</w:t>
            </w:r>
          </w:p>
        </w:tc>
      </w:tr>
    </w:tbl>
    <w:p w14:paraId="5EF38E2A" w14:textId="77777777" w:rsidR="00982E39" w:rsidRDefault="00982E39" w:rsidP="00982E39">
      <w:pPr>
        <w:rPr>
          <w:rFonts w:ascii="바탕체" w:eastAsia="바탕체" w:hAnsi="바탕체"/>
        </w:rPr>
      </w:pPr>
    </w:p>
    <w:p w14:paraId="7ABE6062" w14:textId="77777777" w:rsidR="00B73532" w:rsidRDefault="00B73532" w:rsidP="00982E39">
      <w:pPr>
        <w:rPr>
          <w:rFonts w:ascii="바탕체" w:eastAsia="바탕체" w:hAnsi="바탕체"/>
        </w:rPr>
      </w:pPr>
    </w:p>
    <w:p w14:paraId="1D73993D" w14:textId="77777777" w:rsidR="00B73532" w:rsidRDefault="00B73532" w:rsidP="00982E39">
      <w:pPr>
        <w:rPr>
          <w:rFonts w:ascii="바탕체" w:eastAsia="바탕체" w:hAnsi="바탕체"/>
        </w:rPr>
      </w:pPr>
    </w:p>
    <w:p w14:paraId="41B26DC7" w14:textId="77777777" w:rsidR="00B73532" w:rsidRDefault="00B73532" w:rsidP="00982E39">
      <w:pPr>
        <w:rPr>
          <w:rFonts w:ascii="바탕체" w:eastAsia="바탕체" w:hAnsi="바탕체"/>
        </w:rPr>
      </w:pPr>
    </w:p>
    <w:p w14:paraId="4A443898" w14:textId="77777777" w:rsidR="00B73532" w:rsidRDefault="00B73532" w:rsidP="00982E39">
      <w:pPr>
        <w:rPr>
          <w:rFonts w:ascii="바탕체" w:eastAsia="바탕체" w:hAnsi="바탕체"/>
        </w:rPr>
      </w:pPr>
    </w:p>
    <w:p w14:paraId="42864FF6" w14:textId="77777777" w:rsidR="00B73532" w:rsidRDefault="00B73532" w:rsidP="00982E39">
      <w:pPr>
        <w:rPr>
          <w:rFonts w:ascii="바탕체" w:eastAsia="바탕체" w:hAnsi="바탕체"/>
        </w:rPr>
      </w:pPr>
    </w:p>
    <w:p w14:paraId="31EC4B01" w14:textId="77777777" w:rsidR="00B73532" w:rsidRDefault="00B73532" w:rsidP="00982E39">
      <w:pPr>
        <w:rPr>
          <w:rFonts w:ascii="바탕체" w:eastAsia="바탕체" w:hAnsi="바탕체"/>
        </w:rPr>
      </w:pPr>
    </w:p>
    <w:p w14:paraId="2B1975F0" w14:textId="77777777" w:rsidR="00B73532" w:rsidRDefault="00B73532" w:rsidP="00982E39">
      <w:pPr>
        <w:rPr>
          <w:rFonts w:ascii="바탕체" w:eastAsia="바탕체" w:hAnsi="바탕체"/>
        </w:rPr>
      </w:pPr>
    </w:p>
    <w:p w14:paraId="1D38E951" w14:textId="77777777" w:rsidR="00B73532" w:rsidRDefault="00B73532" w:rsidP="00982E39">
      <w:pPr>
        <w:rPr>
          <w:rFonts w:ascii="바탕체" w:eastAsia="바탕체" w:hAnsi="바탕체"/>
        </w:rPr>
      </w:pPr>
    </w:p>
    <w:p w14:paraId="6AC357A3" w14:textId="77777777" w:rsidR="00B73532" w:rsidRDefault="00B73532" w:rsidP="00982E39">
      <w:pPr>
        <w:rPr>
          <w:rFonts w:ascii="바탕체" w:eastAsia="바탕체" w:hAnsi="바탕체"/>
        </w:rPr>
      </w:pPr>
    </w:p>
    <w:p w14:paraId="5A38361B" w14:textId="77777777" w:rsidR="00B73532" w:rsidRDefault="00B73532" w:rsidP="00982E39">
      <w:pPr>
        <w:rPr>
          <w:rFonts w:ascii="바탕체" w:eastAsia="바탕체" w:hAnsi="바탕체"/>
        </w:rPr>
      </w:pPr>
    </w:p>
    <w:p w14:paraId="5FE1A9AE" w14:textId="77777777" w:rsidR="00B73532" w:rsidRPr="00982E39" w:rsidRDefault="00B73532" w:rsidP="00982E39">
      <w:pPr>
        <w:rPr>
          <w:rFonts w:ascii="바탕체" w:eastAsia="바탕체" w:hAnsi="바탕체"/>
        </w:rPr>
      </w:pPr>
    </w:p>
    <w:p w14:paraId="049E260A" w14:textId="0C17A01F" w:rsidR="00041E74" w:rsidRPr="005314D5" w:rsidRDefault="00840D51" w:rsidP="0030185B">
      <w:pPr>
        <w:pStyle w:val="10"/>
        <w:spacing w:before="540" w:after="360"/>
        <w:rPr>
          <w:rFonts w:ascii="나눔고딕" w:eastAsia="나눔고딕" w:hAnsi="나눔고딕"/>
        </w:rPr>
      </w:pPr>
      <w:bookmarkStart w:id="10" w:name="_Toc194347253"/>
      <w:r w:rsidRPr="005314D5">
        <w:rPr>
          <w:rFonts w:ascii="나눔고딕" w:eastAsia="나눔고딕" w:hAnsi="나눔고딕" w:hint="eastAsia"/>
        </w:rPr>
        <w:lastRenderedPageBreak/>
        <w:t>참고문헌(</w:t>
      </w:r>
      <w:r w:rsidRPr="005314D5">
        <w:rPr>
          <w:rFonts w:ascii="나눔고딕" w:eastAsia="나눔고딕" w:hAnsi="나눔고딕"/>
        </w:rPr>
        <w:t>Reference)</w:t>
      </w:r>
      <w:bookmarkEnd w:id="10"/>
    </w:p>
    <w:p w14:paraId="7F0F24C0" w14:textId="31E62766" w:rsidR="00353FAE" w:rsidRPr="005314D5" w:rsidRDefault="00EE06B5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김주희, &amp; 김선영. (2020). 미세먼지 연구를 위한 공공 데이터베이스 현황 비교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</w:rPr>
        <w:t xml:space="preserve">분석 및 제언: 한국과 미국의 사례를 중심으로. </w:t>
      </w:r>
      <w:r w:rsidRPr="005314D5">
        <w:rPr>
          <w:rFonts w:ascii="나눔고딕" w:eastAsia="나눔고딕" w:hAnsi="나눔고딕"/>
          <w:i/>
          <w:iCs/>
        </w:rPr>
        <w:t>환경정책</w:t>
      </w:r>
    </w:p>
    <w:p w14:paraId="453BED69" w14:textId="65824892" w:rsidR="00EE06B5" w:rsidRPr="005314D5" w:rsidRDefault="004F1221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김민정, 엄기준. (2018). 도시 개선을 위한 데이터 시각화 활용 사례 연구.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  <w:i/>
          <w:iCs/>
        </w:rPr>
        <w:t>한국디자인문화학회지</w:t>
      </w:r>
    </w:p>
    <w:p w14:paraId="701FDDD6" w14:textId="5227050B" w:rsidR="004F1221" w:rsidRPr="005314D5" w:rsidRDefault="004F1724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김민정. (2021). 전염병 데이터 기반의 지리공간 시각화 전략 연구: 대시보드를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</w:rPr>
        <w:t xml:space="preserve">중심으로. </w:t>
      </w:r>
      <w:r w:rsidRPr="005314D5">
        <w:rPr>
          <w:rFonts w:ascii="나눔고딕" w:eastAsia="나눔고딕" w:hAnsi="나눔고딕"/>
          <w:i/>
          <w:iCs/>
        </w:rPr>
        <w:t>한국디자인문화학회지</w:t>
      </w:r>
    </w:p>
    <w:p w14:paraId="77FFA8E6" w14:textId="3DF96870" w:rsidR="004F1724" w:rsidRPr="005314D5" w:rsidRDefault="00E53D88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김지우, 이건학. (2017). 웹기반 데이터 시각화 도구를 활용한 플로우 데이터의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</w:rPr>
        <w:t xml:space="preserve">지리적 시각화 기법 탐색. </w:t>
      </w:r>
      <w:r w:rsidRPr="005314D5">
        <w:rPr>
          <w:rFonts w:ascii="나눔고딕" w:eastAsia="나눔고딕" w:hAnsi="나눔고딕"/>
          <w:i/>
          <w:iCs/>
        </w:rPr>
        <w:t>한국지도학회지</w:t>
      </w:r>
    </w:p>
    <w:p w14:paraId="0E38ABA5" w14:textId="02676C5D" w:rsidR="00E53D88" w:rsidRPr="005314D5" w:rsidRDefault="00660376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김하늘, 김성희. (2023). 데이터 시각화의 사용자 선호도 분석: 분포 시각화 방식을 중심으로. </w:t>
      </w:r>
      <w:r w:rsidRPr="005314D5">
        <w:rPr>
          <w:rFonts w:ascii="나눔고딕" w:eastAsia="나눔고딕" w:hAnsi="나눔고딕"/>
          <w:i/>
          <w:iCs/>
        </w:rPr>
        <w:t>디지털콘텐츠학회논문지</w:t>
      </w:r>
    </w:p>
    <w:p w14:paraId="39357DC6" w14:textId="24286AAE" w:rsidR="00660376" w:rsidRPr="005314D5" w:rsidRDefault="00BF5294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최효현, 김동환. (2024). 쿠버네티스 기반 미세먼지 데이터 수집 및 시각화.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  <w:i/>
          <w:iCs/>
        </w:rPr>
        <w:t>한국컴퓨터정보학회 하계학술대회 논문집</w:t>
      </w:r>
    </w:p>
    <w:p w14:paraId="65A93803" w14:textId="3D914E75" w:rsidR="00BF5294" w:rsidRPr="005314D5" w:rsidRDefault="00FE6CAE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이상익, 이진국. (2015). 실내 공간별 미세먼지농도 비교 데이터의 시각화.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  <w:i/>
          <w:iCs/>
        </w:rPr>
        <w:t>Journal of the Korean Housing Association</w:t>
      </w:r>
    </w:p>
    <w:p w14:paraId="710EC970" w14:textId="0A7BAFA8" w:rsidR="00FE6CAE" w:rsidRPr="005314D5" w:rsidRDefault="005314D5" w:rsidP="005314D5">
      <w:pPr>
        <w:numPr>
          <w:ilvl w:val="0"/>
          <w:numId w:val="8"/>
        </w:numPr>
        <w:rPr>
          <w:rFonts w:ascii="나눔고딕" w:eastAsia="나눔고딕" w:hAnsi="나눔고딕"/>
        </w:rPr>
      </w:pPr>
      <w:r w:rsidRPr="005314D5">
        <w:rPr>
          <w:rFonts w:ascii="나눔고딕" w:eastAsia="나눔고딕" w:hAnsi="나눔고딕"/>
        </w:rPr>
        <w:t xml:space="preserve">박소연, 박지환. (2024). 미세먼지 관리를 위한 효율적인 데이터베이스 설계와 </w:t>
      </w:r>
      <w:r w:rsidR="007C6E70">
        <w:rPr>
          <w:rFonts w:ascii="나눔고딕" w:eastAsia="나눔고딕" w:hAnsi="나눔고딕"/>
        </w:rPr>
        <w:br/>
      </w:r>
      <w:r w:rsidRPr="005314D5">
        <w:rPr>
          <w:rFonts w:ascii="나눔고딕" w:eastAsia="나눔고딕" w:hAnsi="나눔고딕"/>
        </w:rPr>
        <w:t xml:space="preserve">시각화 기법의 제안. </w:t>
      </w:r>
      <w:r w:rsidRPr="005314D5">
        <w:rPr>
          <w:rFonts w:ascii="나눔고딕" w:eastAsia="나눔고딕" w:hAnsi="나눔고딕"/>
          <w:i/>
          <w:iCs/>
        </w:rPr>
        <w:t>Journal of the Korea Academia-Industrial Cooperation Society</w:t>
      </w:r>
    </w:p>
    <w:sectPr w:rsidR="00FE6CAE" w:rsidRPr="005314D5" w:rsidSect="000659A9">
      <w:headerReference w:type="default" r:id="rId13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1C359F" w14:textId="77777777" w:rsidR="009A62CA" w:rsidRDefault="009A62CA">
      <w:r>
        <w:separator/>
      </w:r>
    </w:p>
  </w:endnote>
  <w:endnote w:type="continuationSeparator" w:id="0">
    <w:p w14:paraId="31C21A45" w14:textId="77777777" w:rsidR="009A62CA" w:rsidRDefault="009A6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7B994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41646F">
      <w:rPr>
        <w:rStyle w:val="a6"/>
        <w:rFonts w:ascii="Arial" w:hAnsi="Arial" w:cs="Arial"/>
        <w:noProof/>
      </w:rPr>
      <w:t>6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D88ED" w14:textId="77777777" w:rsidR="009A62CA" w:rsidRDefault="009A62CA">
      <w:r>
        <w:separator/>
      </w:r>
    </w:p>
  </w:footnote>
  <w:footnote w:type="continuationSeparator" w:id="0">
    <w:p w14:paraId="7EF18667" w14:textId="77777777" w:rsidR="009A62CA" w:rsidRDefault="009A62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62EBA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14:paraId="6E9DAB5C" w14:textId="77777777" w:rsidTr="008D354C">
      <w:tc>
        <w:tcPr>
          <w:tcW w:w="2900" w:type="dxa"/>
          <w:shd w:val="clear" w:color="auto" w:fill="auto"/>
        </w:tcPr>
        <w:p w14:paraId="2931182F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5B7992CC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62018023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31C3D0CC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0512A"/>
    <w:multiLevelType w:val="hybridMultilevel"/>
    <w:tmpl w:val="45AE8030"/>
    <w:lvl w:ilvl="0" w:tplc="628ACB84">
      <w:numFmt w:val="bullet"/>
      <w:lvlText w:val="-"/>
      <w:lvlJc w:val="left"/>
      <w:pPr>
        <w:ind w:left="11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7A82D47"/>
    <w:multiLevelType w:val="hybridMultilevel"/>
    <w:tmpl w:val="B8866092"/>
    <w:lvl w:ilvl="0" w:tplc="0E68F918">
      <w:start w:val="1"/>
      <w:numFmt w:val="decimal"/>
      <w:lvlText w:val="%1."/>
      <w:lvlJc w:val="left"/>
      <w:pPr>
        <w:ind w:left="800" w:hanging="360"/>
      </w:pPr>
      <w:rPr>
        <w:rFonts w:hint="eastAsia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4BD1215"/>
    <w:multiLevelType w:val="hybridMultilevel"/>
    <w:tmpl w:val="81AC2C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E3D0A64"/>
    <w:multiLevelType w:val="hybridMultilevel"/>
    <w:tmpl w:val="43F0C68A"/>
    <w:lvl w:ilvl="0" w:tplc="306E763C">
      <w:numFmt w:val="bullet"/>
      <w:lvlText w:val="-"/>
      <w:lvlJc w:val="left"/>
      <w:pPr>
        <w:ind w:left="800" w:hanging="360"/>
      </w:pPr>
      <w:rPr>
        <w:rFonts w:ascii="나눔고딕" w:eastAsia="나눔고딕" w:hAnsi="나눔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0A27B03"/>
    <w:multiLevelType w:val="hybridMultilevel"/>
    <w:tmpl w:val="FA10E9B2"/>
    <w:lvl w:ilvl="0" w:tplc="DF0E9C1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51D105CF"/>
    <w:multiLevelType w:val="hybridMultilevel"/>
    <w:tmpl w:val="C0DE85EC"/>
    <w:lvl w:ilvl="0" w:tplc="6AA0D45E">
      <w:numFmt w:val="bullet"/>
      <w:lvlText w:val=""/>
      <w:lvlJc w:val="left"/>
      <w:pPr>
        <w:ind w:left="80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 w15:restartNumberingAfterBreak="0">
    <w:nsid w:val="658035A0"/>
    <w:multiLevelType w:val="hybridMultilevel"/>
    <w:tmpl w:val="41EC595C"/>
    <w:lvl w:ilvl="0" w:tplc="4ADA24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77CB765E"/>
    <w:multiLevelType w:val="hybridMultilevel"/>
    <w:tmpl w:val="3DE04A40"/>
    <w:lvl w:ilvl="0" w:tplc="67DCD25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7F604B00"/>
    <w:multiLevelType w:val="hybridMultilevel"/>
    <w:tmpl w:val="7928655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30452121">
    <w:abstractNumId w:val="10"/>
  </w:num>
  <w:num w:numId="2" w16cid:durableId="2140494130">
    <w:abstractNumId w:val="7"/>
  </w:num>
  <w:num w:numId="3" w16cid:durableId="1012074445">
    <w:abstractNumId w:val="5"/>
  </w:num>
  <w:num w:numId="4" w16cid:durableId="1855728981">
    <w:abstractNumId w:val="9"/>
  </w:num>
  <w:num w:numId="5" w16cid:durableId="1842500664">
    <w:abstractNumId w:val="2"/>
  </w:num>
  <w:num w:numId="6" w16cid:durableId="519471080">
    <w:abstractNumId w:val="4"/>
  </w:num>
  <w:num w:numId="7" w16cid:durableId="1318656769">
    <w:abstractNumId w:val="6"/>
  </w:num>
  <w:num w:numId="8" w16cid:durableId="94132998">
    <w:abstractNumId w:val="0"/>
  </w:num>
  <w:num w:numId="9" w16cid:durableId="197592568">
    <w:abstractNumId w:val="8"/>
  </w:num>
  <w:num w:numId="10" w16cid:durableId="765537519">
    <w:abstractNumId w:val="3"/>
  </w:num>
  <w:num w:numId="11" w16cid:durableId="1422871823">
    <w:abstractNumId w:val="12"/>
  </w:num>
  <w:num w:numId="12" w16cid:durableId="1025985283">
    <w:abstractNumId w:val="1"/>
  </w:num>
  <w:num w:numId="13" w16cid:durableId="1934778875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4DA4"/>
    <w:rsid w:val="00006A51"/>
    <w:rsid w:val="000165E7"/>
    <w:rsid w:val="00023965"/>
    <w:rsid w:val="00032A93"/>
    <w:rsid w:val="0003526C"/>
    <w:rsid w:val="00035322"/>
    <w:rsid w:val="00041E74"/>
    <w:rsid w:val="00043AD2"/>
    <w:rsid w:val="00045FD2"/>
    <w:rsid w:val="00052DEA"/>
    <w:rsid w:val="000659A9"/>
    <w:rsid w:val="000B2EA4"/>
    <w:rsid w:val="000B445A"/>
    <w:rsid w:val="000D088F"/>
    <w:rsid w:val="000D3D5C"/>
    <w:rsid w:val="000F609E"/>
    <w:rsid w:val="00101807"/>
    <w:rsid w:val="00102ED9"/>
    <w:rsid w:val="0010383B"/>
    <w:rsid w:val="001156B5"/>
    <w:rsid w:val="00124A5B"/>
    <w:rsid w:val="001324B2"/>
    <w:rsid w:val="001473CC"/>
    <w:rsid w:val="0015265C"/>
    <w:rsid w:val="00162952"/>
    <w:rsid w:val="001718AC"/>
    <w:rsid w:val="0017605B"/>
    <w:rsid w:val="001909E8"/>
    <w:rsid w:val="0019648E"/>
    <w:rsid w:val="001A0925"/>
    <w:rsid w:val="001A7C68"/>
    <w:rsid w:val="001B1EE6"/>
    <w:rsid w:val="001C25B6"/>
    <w:rsid w:val="001C6CAE"/>
    <w:rsid w:val="001C6F1F"/>
    <w:rsid w:val="001E19BE"/>
    <w:rsid w:val="00203FDA"/>
    <w:rsid w:val="00205DA1"/>
    <w:rsid w:val="002101FE"/>
    <w:rsid w:val="002158B4"/>
    <w:rsid w:val="00216750"/>
    <w:rsid w:val="002169B3"/>
    <w:rsid w:val="00260607"/>
    <w:rsid w:val="00292EC9"/>
    <w:rsid w:val="002A054A"/>
    <w:rsid w:val="002A44A7"/>
    <w:rsid w:val="002A7474"/>
    <w:rsid w:val="002A79BA"/>
    <w:rsid w:val="002B5DB2"/>
    <w:rsid w:val="002C5DA9"/>
    <w:rsid w:val="002D00E7"/>
    <w:rsid w:val="002E3B58"/>
    <w:rsid w:val="002F0335"/>
    <w:rsid w:val="002F39C6"/>
    <w:rsid w:val="002F580D"/>
    <w:rsid w:val="002F67D3"/>
    <w:rsid w:val="0030185B"/>
    <w:rsid w:val="003032B5"/>
    <w:rsid w:val="00314A87"/>
    <w:rsid w:val="00316CBB"/>
    <w:rsid w:val="00332AC9"/>
    <w:rsid w:val="003361F0"/>
    <w:rsid w:val="00353FAE"/>
    <w:rsid w:val="00364690"/>
    <w:rsid w:val="003751A1"/>
    <w:rsid w:val="003B75E6"/>
    <w:rsid w:val="003C697F"/>
    <w:rsid w:val="003E74F7"/>
    <w:rsid w:val="003F41A3"/>
    <w:rsid w:val="003F6F6D"/>
    <w:rsid w:val="00414F3E"/>
    <w:rsid w:val="00415DA5"/>
    <w:rsid w:val="0041646F"/>
    <w:rsid w:val="004219B7"/>
    <w:rsid w:val="00426862"/>
    <w:rsid w:val="00437556"/>
    <w:rsid w:val="00444B13"/>
    <w:rsid w:val="0044728D"/>
    <w:rsid w:val="00456F32"/>
    <w:rsid w:val="00460F45"/>
    <w:rsid w:val="00467098"/>
    <w:rsid w:val="004B47A7"/>
    <w:rsid w:val="004E404A"/>
    <w:rsid w:val="004E5A83"/>
    <w:rsid w:val="004E6BBA"/>
    <w:rsid w:val="004E7EFF"/>
    <w:rsid w:val="004F1221"/>
    <w:rsid w:val="004F1724"/>
    <w:rsid w:val="005103A8"/>
    <w:rsid w:val="00514258"/>
    <w:rsid w:val="005314D5"/>
    <w:rsid w:val="00532E17"/>
    <w:rsid w:val="00551AE4"/>
    <w:rsid w:val="005773C3"/>
    <w:rsid w:val="00580E51"/>
    <w:rsid w:val="00584F6C"/>
    <w:rsid w:val="005908A8"/>
    <w:rsid w:val="0059471D"/>
    <w:rsid w:val="005A722C"/>
    <w:rsid w:val="005B4FDD"/>
    <w:rsid w:val="005B5947"/>
    <w:rsid w:val="005C386A"/>
    <w:rsid w:val="005C466C"/>
    <w:rsid w:val="005D626A"/>
    <w:rsid w:val="005E0F0B"/>
    <w:rsid w:val="005E3C09"/>
    <w:rsid w:val="0060030F"/>
    <w:rsid w:val="0060431C"/>
    <w:rsid w:val="00615A56"/>
    <w:rsid w:val="006234A1"/>
    <w:rsid w:val="006243B4"/>
    <w:rsid w:val="00624AC6"/>
    <w:rsid w:val="00633050"/>
    <w:rsid w:val="00654A04"/>
    <w:rsid w:val="0065537E"/>
    <w:rsid w:val="00655BAD"/>
    <w:rsid w:val="00660376"/>
    <w:rsid w:val="00661005"/>
    <w:rsid w:val="00662131"/>
    <w:rsid w:val="006661E4"/>
    <w:rsid w:val="00673797"/>
    <w:rsid w:val="006935C2"/>
    <w:rsid w:val="006A2656"/>
    <w:rsid w:val="006B1C3A"/>
    <w:rsid w:val="006C27DB"/>
    <w:rsid w:val="006C7B6A"/>
    <w:rsid w:val="006D092F"/>
    <w:rsid w:val="006D5CF6"/>
    <w:rsid w:val="006E118A"/>
    <w:rsid w:val="006E1989"/>
    <w:rsid w:val="006F14EC"/>
    <w:rsid w:val="006F2C5F"/>
    <w:rsid w:val="007238CC"/>
    <w:rsid w:val="00730E56"/>
    <w:rsid w:val="007341E7"/>
    <w:rsid w:val="00737195"/>
    <w:rsid w:val="00744028"/>
    <w:rsid w:val="0075031C"/>
    <w:rsid w:val="0075125B"/>
    <w:rsid w:val="00757923"/>
    <w:rsid w:val="007618FD"/>
    <w:rsid w:val="007679A3"/>
    <w:rsid w:val="007871AF"/>
    <w:rsid w:val="007933CB"/>
    <w:rsid w:val="007A135A"/>
    <w:rsid w:val="007A1E8B"/>
    <w:rsid w:val="007A2E29"/>
    <w:rsid w:val="007B7F92"/>
    <w:rsid w:val="007C6D74"/>
    <w:rsid w:val="007C6E70"/>
    <w:rsid w:val="007C7C42"/>
    <w:rsid w:val="007D0EAC"/>
    <w:rsid w:val="007D6731"/>
    <w:rsid w:val="007F048C"/>
    <w:rsid w:val="007F5A4C"/>
    <w:rsid w:val="007F7114"/>
    <w:rsid w:val="008177D5"/>
    <w:rsid w:val="00826B10"/>
    <w:rsid w:val="00830028"/>
    <w:rsid w:val="0083074C"/>
    <w:rsid w:val="00833C6C"/>
    <w:rsid w:val="00840D51"/>
    <w:rsid w:val="00860BD4"/>
    <w:rsid w:val="00870EAC"/>
    <w:rsid w:val="00872EA3"/>
    <w:rsid w:val="00873404"/>
    <w:rsid w:val="00897C8B"/>
    <w:rsid w:val="008A1DDD"/>
    <w:rsid w:val="008A32D1"/>
    <w:rsid w:val="008A6BE3"/>
    <w:rsid w:val="008C102A"/>
    <w:rsid w:val="008D354C"/>
    <w:rsid w:val="0090013A"/>
    <w:rsid w:val="0091674E"/>
    <w:rsid w:val="009343CD"/>
    <w:rsid w:val="00935031"/>
    <w:rsid w:val="009351F3"/>
    <w:rsid w:val="00945DFE"/>
    <w:rsid w:val="009558B9"/>
    <w:rsid w:val="009721AC"/>
    <w:rsid w:val="00982E39"/>
    <w:rsid w:val="00995866"/>
    <w:rsid w:val="009A62CA"/>
    <w:rsid w:val="009B0E2C"/>
    <w:rsid w:val="009B4D86"/>
    <w:rsid w:val="009E2ECB"/>
    <w:rsid w:val="00A0257A"/>
    <w:rsid w:val="00A02CBF"/>
    <w:rsid w:val="00A122F3"/>
    <w:rsid w:val="00A13770"/>
    <w:rsid w:val="00A148C1"/>
    <w:rsid w:val="00A23BF8"/>
    <w:rsid w:val="00A50C3B"/>
    <w:rsid w:val="00A55C09"/>
    <w:rsid w:val="00A605BE"/>
    <w:rsid w:val="00A61A80"/>
    <w:rsid w:val="00A750AE"/>
    <w:rsid w:val="00A81EC1"/>
    <w:rsid w:val="00A83DE5"/>
    <w:rsid w:val="00A95284"/>
    <w:rsid w:val="00A97C3B"/>
    <w:rsid w:val="00AA0E95"/>
    <w:rsid w:val="00AA73B0"/>
    <w:rsid w:val="00AB611A"/>
    <w:rsid w:val="00AB79A2"/>
    <w:rsid w:val="00AC1BB4"/>
    <w:rsid w:val="00AC387C"/>
    <w:rsid w:val="00AC5631"/>
    <w:rsid w:val="00AC7BCC"/>
    <w:rsid w:val="00AD36BC"/>
    <w:rsid w:val="00AF60A0"/>
    <w:rsid w:val="00B06B71"/>
    <w:rsid w:val="00B149CE"/>
    <w:rsid w:val="00B16141"/>
    <w:rsid w:val="00B341A8"/>
    <w:rsid w:val="00B37A21"/>
    <w:rsid w:val="00B6153E"/>
    <w:rsid w:val="00B6790A"/>
    <w:rsid w:val="00B73532"/>
    <w:rsid w:val="00B77A6F"/>
    <w:rsid w:val="00B90213"/>
    <w:rsid w:val="00B943AE"/>
    <w:rsid w:val="00BA22DE"/>
    <w:rsid w:val="00BB22DE"/>
    <w:rsid w:val="00BC1A96"/>
    <w:rsid w:val="00BD7E64"/>
    <w:rsid w:val="00BF0792"/>
    <w:rsid w:val="00BF22D9"/>
    <w:rsid w:val="00BF5294"/>
    <w:rsid w:val="00C142E3"/>
    <w:rsid w:val="00C267A2"/>
    <w:rsid w:val="00C500BA"/>
    <w:rsid w:val="00C505D6"/>
    <w:rsid w:val="00C618F7"/>
    <w:rsid w:val="00C62876"/>
    <w:rsid w:val="00C73694"/>
    <w:rsid w:val="00C90266"/>
    <w:rsid w:val="00C97F94"/>
    <w:rsid w:val="00CB414C"/>
    <w:rsid w:val="00CB45B8"/>
    <w:rsid w:val="00CB59B0"/>
    <w:rsid w:val="00CC5E96"/>
    <w:rsid w:val="00CC7696"/>
    <w:rsid w:val="00CD3875"/>
    <w:rsid w:val="00CD4F8C"/>
    <w:rsid w:val="00CF2DB6"/>
    <w:rsid w:val="00CF5C77"/>
    <w:rsid w:val="00D14C92"/>
    <w:rsid w:val="00D20166"/>
    <w:rsid w:val="00D30A85"/>
    <w:rsid w:val="00D328BD"/>
    <w:rsid w:val="00D33FA6"/>
    <w:rsid w:val="00D37C34"/>
    <w:rsid w:val="00D47BEA"/>
    <w:rsid w:val="00D57A9E"/>
    <w:rsid w:val="00DA4940"/>
    <w:rsid w:val="00DB6362"/>
    <w:rsid w:val="00DC0FB9"/>
    <w:rsid w:val="00DC37C2"/>
    <w:rsid w:val="00DC7009"/>
    <w:rsid w:val="00DE1A6C"/>
    <w:rsid w:val="00DE5D41"/>
    <w:rsid w:val="00E1074F"/>
    <w:rsid w:val="00E11E5B"/>
    <w:rsid w:val="00E13FB1"/>
    <w:rsid w:val="00E160C2"/>
    <w:rsid w:val="00E228EB"/>
    <w:rsid w:val="00E33674"/>
    <w:rsid w:val="00E34D20"/>
    <w:rsid w:val="00E47D4C"/>
    <w:rsid w:val="00E53004"/>
    <w:rsid w:val="00E53D88"/>
    <w:rsid w:val="00E55C78"/>
    <w:rsid w:val="00E67D0F"/>
    <w:rsid w:val="00E81E52"/>
    <w:rsid w:val="00E82099"/>
    <w:rsid w:val="00E831E7"/>
    <w:rsid w:val="00E85B35"/>
    <w:rsid w:val="00E92A09"/>
    <w:rsid w:val="00E96850"/>
    <w:rsid w:val="00EA133B"/>
    <w:rsid w:val="00EA38AD"/>
    <w:rsid w:val="00EA789B"/>
    <w:rsid w:val="00EC248F"/>
    <w:rsid w:val="00EC3F63"/>
    <w:rsid w:val="00EC4CBD"/>
    <w:rsid w:val="00EC53D5"/>
    <w:rsid w:val="00ED618A"/>
    <w:rsid w:val="00EE06B5"/>
    <w:rsid w:val="00EE1A01"/>
    <w:rsid w:val="00EF5110"/>
    <w:rsid w:val="00F03DEA"/>
    <w:rsid w:val="00F106F6"/>
    <w:rsid w:val="00F113E8"/>
    <w:rsid w:val="00F15911"/>
    <w:rsid w:val="00F22BC4"/>
    <w:rsid w:val="00F24F90"/>
    <w:rsid w:val="00F321A3"/>
    <w:rsid w:val="00F32DA1"/>
    <w:rsid w:val="00F40B1B"/>
    <w:rsid w:val="00F54BDD"/>
    <w:rsid w:val="00F93659"/>
    <w:rsid w:val="00F972AE"/>
    <w:rsid w:val="00F9776E"/>
    <w:rsid w:val="00FA4A12"/>
    <w:rsid w:val="00FA52A8"/>
    <w:rsid w:val="00FC65FF"/>
    <w:rsid w:val="00FD29E5"/>
    <w:rsid w:val="00FD33A2"/>
    <w:rsid w:val="00FD7652"/>
    <w:rsid w:val="00FE6CAE"/>
    <w:rsid w:val="00FF2303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3F5E622F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2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4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3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C62876"/>
    <w:pPr>
      <w:ind w:leftChars="400" w:left="800"/>
    </w:pPr>
  </w:style>
  <w:style w:type="paragraph" w:styleId="af9">
    <w:name w:val="Title"/>
    <w:basedOn w:val="a"/>
    <w:next w:val="a"/>
    <w:link w:val="Char0"/>
    <w:qFormat/>
    <w:rsid w:val="00982E39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0">
    <w:name w:val="제목 Char"/>
    <w:link w:val="af9"/>
    <w:rsid w:val="00982E39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a">
    <w:name w:val="Normal (Web)"/>
    <w:basedOn w:val="a"/>
    <w:semiHidden/>
    <w:unhideWhenUsed/>
    <w:rsid w:val="00DE5D41"/>
    <w:rPr>
      <w:sz w:val="24"/>
    </w:rPr>
  </w:style>
  <w:style w:type="character" w:styleId="afb">
    <w:name w:val="Unresolved Mention"/>
    <w:uiPriority w:val="99"/>
    <w:semiHidden/>
    <w:unhideWhenUsed/>
    <w:rsid w:val="00EE06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A1CCD-A933-4FEA-AED2-4962164A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</Template>
  <TotalTime>1488</TotalTime>
  <Pages>13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6878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경민 김</cp:lastModifiedBy>
  <cp:revision>165</cp:revision>
  <cp:lastPrinted>2025-04-05T06:09:00Z</cp:lastPrinted>
  <dcterms:created xsi:type="dcterms:W3CDTF">2011-10-04T16:09:00Z</dcterms:created>
  <dcterms:modified xsi:type="dcterms:W3CDTF">2025-04-05T06:09:00Z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